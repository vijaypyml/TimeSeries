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485" w:type="dxa"/>
        <w:tblLook w:val="04A0" w:firstRow="1" w:lastRow="0" w:firstColumn="1" w:lastColumn="0" w:noHBand="0" w:noVBand="1"/>
      </w:tblPr>
      <w:tblGrid>
        <w:gridCol w:w="10485"/>
      </w:tblGrid>
      <w:tr w:rsidR="007630F2" w:rsidRPr="00495014" w:rsidTr="00B17E13">
        <w:trPr>
          <w:trHeight w:val="8354"/>
        </w:trPr>
        <w:tc>
          <w:tcPr>
            <w:tcW w:w="10485" w:type="dxa"/>
          </w:tcPr>
          <w:p w:rsidR="007630F2" w:rsidRDefault="00C61994" w:rsidP="00B17E13">
            <w:pPr>
              <w:spacing w:line="240" w:lineRule="auto"/>
              <w:jc w:val="right"/>
              <w:rPr>
                <w:b/>
                <w:color w:val="D83B01"/>
                <w:sz w:val="44"/>
              </w:rPr>
            </w:pPr>
            <w:r>
              <w:rPr>
                <w:b/>
                <w:color w:val="D83B01"/>
                <w:sz w:val="44"/>
              </w:rPr>
              <w:t>TechieDoods</w:t>
            </w:r>
          </w:p>
          <w:p w:rsidR="002C0B6E" w:rsidRPr="00495014" w:rsidRDefault="002C0B6E" w:rsidP="00B17E13">
            <w:pPr>
              <w:spacing w:line="240" w:lineRule="auto"/>
              <w:jc w:val="right"/>
              <w:rPr>
                <w:b/>
                <w:color w:val="D83B01"/>
                <w:sz w:val="44"/>
              </w:rPr>
            </w:pPr>
            <w:r>
              <w:rPr>
                <w:b/>
                <w:color w:val="D83B01"/>
                <w:sz w:val="44"/>
              </w:rPr>
              <w:t>6/12/2020</w:t>
            </w:r>
          </w:p>
        </w:tc>
      </w:tr>
      <w:tr w:rsidR="007630F2" w:rsidRPr="00495014" w:rsidTr="00377792">
        <w:trPr>
          <w:trHeight w:val="3446"/>
        </w:trPr>
        <w:tc>
          <w:tcPr>
            <w:tcW w:w="10485" w:type="dxa"/>
          </w:tcPr>
          <w:p w:rsidR="008B05F6" w:rsidRDefault="008B05F6" w:rsidP="00FB6417">
            <w:pPr>
              <w:pStyle w:val="Title"/>
            </w:pPr>
          </w:p>
          <w:p w:rsidR="00127D78" w:rsidRPr="00FB6417" w:rsidRDefault="00EE5C00" w:rsidP="00FB6417">
            <w:pPr>
              <w:pStyle w:val="Title"/>
            </w:pPr>
            <w:r>
              <w:t>E-Commerce</w:t>
            </w:r>
          </w:p>
          <w:p w:rsidR="007630F2" w:rsidRPr="00FB6417" w:rsidRDefault="00EE5C00" w:rsidP="00EE5C00">
            <w:pPr>
              <w:pStyle w:val="Subtitle"/>
            </w:pPr>
            <w:r>
              <w:t>Application Requirement</w:t>
            </w:r>
          </w:p>
        </w:tc>
      </w:tr>
    </w:tbl>
    <w:p w:rsidR="007F3D82" w:rsidRPr="00495014" w:rsidRDefault="007F3D82" w:rsidP="00E667B3">
      <w:pPr>
        <w:sectPr w:rsidR="007F3D82" w:rsidRPr="00495014" w:rsidSect="005E14D5">
          <w:headerReference w:type="default" r:id="rId11"/>
          <w:footerReference w:type="default" r:id="rId12"/>
          <w:headerReference w:type="first" r:id="rId13"/>
          <w:footerReference w:type="first" r:id="rId14"/>
          <w:pgSz w:w="12240" w:h="15840" w:code="1"/>
          <w:pgMar w:top="1701" w:right="720" w:bottom="1672" w:left="720" w:header="578" w:footer="142" w:gutter="0"/>
          <w:cols w:space="720"/>
          <w:titlePg/>
          <w:docGrid w:linePitch="360"/>
        </w:sectPr>
      </w:pPr>
    </w:p>
    <w:p w:rsidR="00127D78" w:rsidRDefault="00EE5C00" w:rsidP="00910AC1">
      <w:pPr>
        <w:ind w:left="360"/>
      </w:pPr>
      <w:bookmarkStart w:id="0" w:name="_Hlk529311408"/>
      <w:r>
        <w:lastRenderedPageBreak/>
        <w:t>This Application system is majorly focusing on 5 main modules like every other major E-commerce app.</w:t>
      </w:r>
    </w:p>
    <w:p w:rsidR="00910AC1" w:rsidRDefault="00910AC1" w:rsidP="00560EA0">
      <w:pPr>
        <w:pStyle w:val="ListParagraph"/>
        <w:numPr>
          <w:ilvl w:val="0"/>
          <w:numId w:val="7"/>
        </w:numPr>
        <w:ind w:left="1080"/>
      </w:pPr>
      <w:r>
        <w:t>User profile</w:t>
      </w:r>
    </w:p>
    <w:p w:rsidR="00910AC1" w:rsidRDefault="00910AC1" w:rsidP="00560EA0">
      <w:pPr>
        <w:pStyle w:val="ListParagraph"/>
        <w:numPr>
          <w:ilvl w:val="0"/>
          <w:numId w:val="7"/>
        </w:numPr>
        <w:ind w:left="1080"/>
      </w:pPr>
      <w:r>
        <w:t>Application admin panel</w:t>
      </w:r>
    </w:p>
    <w:p w:rsidR="00D35C71" w:rsidRDefault="00D35C71" w:rsidP="00560EA0">
      <w:pPr>
        <w:pStyle w:val="ListParagraph"/>
        <w:numPr>
          <w:ilvl w:val="1"/>
          <w:numId w:val="7"/>
        </w:numPr>
      </w:pPr>
      <w:r>
        <w:t>Product control</w:t>
      </w:r>
    </w:p>
    <w:p w:rsidR="00D35C71" w:rsidRDefault="00D35C71" w:rsidP="00560EA0">
      <w:pPr>
        <w:pStyle w:val="ListParagraph"/>
        <w:numPr>
          <w:ilvl w:val="1"/>
          <w:numId w:val="7"/>
        </w:numPr>
      </w:pPr>
      <w:r>
        <w:t>Order and delivery control</w:t>
      </w:r>
    </w:p>
    <w:p w:rsidR="00EE5C00" w:rsidRDefault="00EE5C00" w:rsidP="00560EA0">
      <w:pPr>
        <w:pStyle w:val="ListParagraph"/>
        <w:numPr>
          <w:ilvl w:val="0"/>
          <w:numId w:val="7"/>
        </w:numPr>
        <w:ind w:left="1080"/>
      </w:pPr>
      <w:r>
        <w:t>Dealers profiles</w:t>
      </w:r>
    </w:p>
    <w:p w:rsidR="00EE5C00" w:rsidRDefault="00EE5C00" w:rsidP="00560EA0">
      <w:pPr>
        <w:pStyle w:val="ListParagraph"/>
        <w:numPr>
          <w:ilvl w:val="0"/>
          <w:numId w:val="7"/>
        </w:numPr>
        <w:ind w:left="1080"/>
      </w:pPr>
      <w:r>
        <w:t xml:space="preserve">Order and payment </w:t>
      </w:r>
    </w:p>
    <w:p w:rsidR="00EE5C00" w:rsidRPr="00495014" w:rsidRDefault="00EE5C00" w:rsidP="00560EA0">
      <w:pPr>
        <w:pStyle w:val="ListParagraph"/>
        <w:numPr>
          <w:ilvl w:val="0"/>
          <w:numId w:val="7"/>
        </w:numPr>
        <w:ind w:left="1080"/>
      </w:pPr>
      <w:r>
        <w:t>Delivery process</w:t>
      </w:r>
    </w:p>
    <w:bookmarkEnd w:id="0"/>
    <w:p w:rsidR="00DF5141" w:rsidRPr="00DD2790" w:rsidRDefault="00EE5C00" w:rsidP="00EE5C00">
      <w:pPr>
        <w:pStyle w:val="Bullets"/>
        <w:numPr>
          <w:ilvl w:val="0"/>
          <w:numId w:val="0"/>
        </w:numPr>
        <w:ind w:left="530" w:hanging="360"/>
      </w:pPr>
      <w:r>
        <w:t xml:space="preserve">                                                         Module Requirements</w:t>
      </w:r>
    </w:p>
    <w:p w:rsidR="00EE5C00" w:rsidRDefault="00EE5C00" w:rsidP="00DD2790"/>
    <w:p w:rsidR="00910AC1" w:rsidRDefault="00EE5C00" w:rsidP="00910AC1">
      <w:r>
        <w:t>Each module requires the below information as stated below in UX design which we are going to create.</w:t>
      </w:r>
    </w:p>
    <w:p w:rsidR="00910AC1" w:rsidRDefault="00910AC1" w:rsidP="00910AC1"/>
    <w:p w:rsidR="008F042E" w:rsidRDefault="008F042E" w:rsidP="008F042E">
      <w:pPr>
        <w:rPr>
          <w:b/>
        </w:rPr>
      </w:pPr>
      <w:r>
        <w:rPr>
          <w:b/>
        </w:rPr>
        <w:t>1</w:t>
      </w:r>
      <w:r w:rsidR="00910AC1" w:rsidRPr="00910AC1">
        <w:rPr>
          <w:b/>
        </w:rPr>
        <w:t>.</w:t>
      </w:r>
      <w:r w:rsidRPr="00910AC1">
        <w:rPr>
          <w:b/>
        </w:rPr>
        <w:t>User profile:</w:t>
      </w:r>
    </w:p>
    <w:p w:rsidR="008F042E" w:rsidRPr="00226B6B" w:rsidRDefault="008F042E" w:rsidP="00560EA0">
      <w:pPr>
        <w:pStyle w:val="ListParagraph"/>
        <w:numPr>
          <w:ilvl w:val="0"/>
          <w:numId w:val="8"/>
        </w:numPr>
        <w:rPr>
          <w:b/>
        </w:rPr>
      </w:pPr>
      <w:r w:rsidRPr="00226B6B">
        <w:rPr>
          <w:b/>
        </w:rPr>
        <w:t>Required user details</w:t>
      </w:r>
    </w:p>
    <w:p w:rsidR="008F042E" w:rsidRPr="00910AC1" w:rsidRDefault="008F042E" w:rsidP="00560EA0">
      <w:pPr>
        <w:pStyle w:val="ListParagraph"/>
        <w:numPr>
          <w:ilvl w:val="1"/>
          <w:numId w:val="8"/>
        </w:numPr>
        <w:rPr>
          <w:b/>
        </w:rPr>
      </w:pPr>
      <w:r>
        <w:t>Mobile Number</w:t>
      </w:r>
    </w:p>
    <w:p w:rsidR="008F042E" w:rsidRPr="00910AC1" w:rsidRDefault="008F042E" w:rsidP="00560EA0">
      <w:pPr>
        <w:pStyle w:val="ListParagraph"/>
        <w:numPr>
          <w:ilvl w:val="1"/>
          <w:numId w:val="8"/>
        </w:numPr>
        <w:rPr>
          <w:b/>
        </w:rPr>
      </w:pPr>
      <w:r>
        <w:t>Email Address</w:t>
      </w:r>
    </w:p>
    <w:p w:rsidR="008F042E" w:rsidRPr="00910AC1" w:rsidRDefault="008F042E" w:rsidP="00560EA0">
      <w:pPr>
        <w:pStyle w:val="ListParagraph"/>
        <w:numPr>
          <w:ilvl w:val="1"/>
          <w:numId w:val="8"/>
        </w:numPr>
        <w:rPr>
          <w:b/>
        </w:rPr>
      </w:pPr>
      <w:r>
        <w:t>Password</w:t>
      </w:r>
    </w:p>
    <w:p w:rsidR="008F042E" w:rsidRPr="00910AC1" w:rsidRDefault="008F042E" w:rsidP="00560EA0">
      <w:pPr>
        <w:pStyle w:val="ListParagraph"/>
        <w:numPr>
          <w:ilvl w:val="1"/>
          <w:numId w:val="8"/>
        </w:numPr>
        <w:rPr>
          <w:b/>
        </w:rPr>
      </w:pPr>
      <w:r>
        <w:t>Retype Password (at the time of registration and change password)</w:t>
      </w:r>
    </w:p>
    <w:p w:rsidR="008F042E" w:rsidRPr="00226B6B" w:rsidRDefault="008F042E" w:rsidP="00560EA0">
      <w:pPr>
        <w:pStyle w:val="ListParagraph"/>
        <w:numPr>
          <w:ilvl w:val="1"/>
          <w:numId w:val="8"/>
        </w:numPr>
        <w:rPr>
          <w:b/>
        </w:rPr>
      </w:pPr>
      <w:r>
        <w:t>Address (Multiple address can be added or removed. Users can also select a default address)</w:t>
      </w:r>
    </w:p>
    <w:p w:rsidR="008F042E" w:rsidRPr="00226B6B" w:rsidRDefault="008F042E" w:rsidP="00560EA0">
      <w:pPr>
        <w:pStyle w:val="ListParagraph"/>
        <w:numPr>
          <w:ilvl w:val="1"/>
          <w:numId w:val="8"/>
        </w:numPr>
        <w:rPr>
          <w:b/>
        </w:rPr>
      </w:pPr>
      <w:r>
        <w:t>Location (by google map)</w:t>
      </w:r>
    </w:p>
    <w:p w:rsidR="008F042E" w:rsidRPr="00910AC1" w:rsidRDefault="008F042E" w:rsidP="00560EA0">
      <w:pPr>
        <w:pStyle w:val="ListParagraph"/>
        <w:numPr>
          <w:ilvl w:val="1"/>
          <w:numId w:val="8"/>
        </w:numPr>
        <w:rPr>
          <w:b/>
        </w:rPr>
      </w:pPr>
      <w:r>
        <w:t xml:space="preserve">Payment (usual payment system like amazon or flipkart. Needs to add most of its functionality like adding multiple cards or pay on delivery feature) </w:t>
      </w:r>
    </w:p>
    <w:p w:rsidR="008F042E" w:rsidRPr="00910AC1" w:rsidRDefault="008F042E" w:rsidP="008F042E">
      <w:pPr>
        <w:pStyle w:val="ListParagraph"/>
        <w:ind w:left="1440"/>
        <w:rPr>
          <w:b/>
        </w:rPr>
      </w:pPr>
    </w:p>
    <w:p w:rsidR="008F042E" w:rsidRPr="00226B6B" w:rsidRDefault="008F042E" w:rsidP="00560EA0">
      <w:pPr>
        <w:pStyle w:val="ListParagraph"/>
        <w:numPr>
          <w:ilvl w:val="0"/>
          <w:numId w:val="9"/>
        </w:numPr>
        <w:rPr>
          <w:b/>
        </w:rPr>
      </w:pPr>
      <w:r w:rsidRPr="00226B6B">
        <w:rPr>
          <w:b/>
        </w:rPr>
        <w:t>Expected steps and validation measures</w:t>
      </w:r>
    </w:p>
    <w:p w:rsidR="008F042E" w:rsidRPr="00226B6B" w:rsidRDefault="008F042E" w:rsidP="00560EA0">
      <w:pPr>
        <w:pStyle w:val="ListParagraph"/>
        <w:numPr>
          <w:ilvl w:val="1"/>
          <w:numId w:val="9"/>
        </w:numPr>
        <w:rPr>
          <w:b/>
        </w:rPr>
      </w:pPr>
      <w:r>
        <w:t>OTP based authentication for new users, order placements (need to discuss on this for confirmation), password change sand payments.</w:t>
      </w:r>
    </w:p>
    <w:p w:rsidR="008F042E" w:rsidRPr="00197BF3" w:rsidRDefault="008F042E" w:rsidP="00560EA0">
      <w:pPr>
        <w:pStyle w:val="ListParagraph"/>
        <w:numPr>
          <w:ilvl w:val="1"/>
          <w:numId w:val="9"/>
        </w:numPr>
        <w:rPr>
          <w:b/>
        </w:rPr>
      </w:pPr>
      <w:r>
        <w:t>Address and card details can be collected at the time of order placement.</w:t>
      </w:r>
    </w:p>
    <w:p w:rsidR="008F042E" w:rsidRPr="00226B6B" w:rsidRDefault="008F042E" w:rsidP="00560EA0">
      <w:pPr>
        <w:pStyle w:val="ListParagraph"/>
        <w:numPr>
          <w:ilvl w:val="1"/>
          <w:numId w:val="9"/>
        </w:numPr>
        <w:rPr>
          <w:b/>
        </w:rPr>
      </w:pPr>
      <w:r>
        <w:t>Giving reward points for bulk orders and big orders (Conditions need to set up by app owners)</w:t>
      </w:r>
    </w:p>
    <w:p w:rsidR="008F042E" w:rsidRPr="00226B6B" w:rsidRDefault="008F042E" w:rsidP="008F042E">
      <w:pPr>
        <w:pStyle w:val="ListParagraph"/>
        <w:ind w:left="1440"/>
        <w:rPr>
          <w:b/>
        </w:rPr>
      </w:pPr>
    </w:p>
    <w:p w:rsidR="008F042E" w:rsidRDefault="008F042E" w:rsidP="00560EA0">
      <w:pPr>
        <w:pStyle w:val="ListParagraph"/>
        <w:numPr>
          <w:ilvl w:val="0"/>
          <w:numId w:val="9"/>
        </w:numPr>
        <w:rPr>
          <w:b/>
        </w:rPr>
      </w:pPr>
      <w:r>
        <w:rPr>
          <w:b/>
        </w:rPr>
        <w:t>Considered Scenarios</w:t>
      </w:r>
      <w:r w:rsidR="00031441">
        <w:rPr>
          <w:b/>
        </w:rPr>
        <w:t xml:space="preserve"> and solutions</w:t>
      </w:r>
      <w:r>
        <w:rPr>
          <w:b/>
        </w:rPr>
        <w:t>:</w:t>
      </w:r>
    </w:p>
    <w:p w:rsidR="008F042E" w:rsidRPr="00197BF3" w:rsidRDefault="008F042E" w:rsidP="00560EA0">
      <w:pPr>
        <w:pStyle w:val="ListParagraph"/>
        <w:numPr>
          <w:ilvl w:val="1"/>
          <w:numId w:val="9"/>
        </w:numPr>
        <w:rPr>
          <w:b/>
        </w:rPr>
      </w:pPr>
      <w:r>
        <w:t>Profile can be maintained by either Email(optional) or Mobile number (preferable).</w:t>
      </w:r>
    </w:p>
    <w:p w:rsidR="008F042E" w:rsidRPr="00226B6B" w:rsidRDefault="008F042E" w:rsidP="00560EA0">
      <w:pPr>
        <w:pStyle w:val="ListParagraph"/>
        <w:numPr>
          <w:ilvl w:val="1"/>
          <w:numId w:val="9"/>
        </w:numPr>
        <w:rPr>
          <w:b/>
        </w:rPr>
      </w:pPr>
      <w:r>
        <w:t>Adding some rewards to each order and in future it needs to reflect on payment system for discount some money. (reward based profile will set by app owners for their user to improve their Business)</w:t>
      </w:r>
    </w:p>
    <w:p w:rsidR="008F042E" w:rsidRDefault="008F042E" w:rsidP="00910AC1">
      <w:pPr>
        <w:rPr>
          <w:b/>
        </w:rPr>
      </w:pPr>
    </w:p>
    <w:p w:rsidR="008F042E" w:rsidRDefault="008F042E" w:rsidP="00910AC1">
      <w:pPr>
        <w:rPr>
          <w:b/>
        </w:rPr>
      </w:pPr>
    </w:p>
    <w:p w:rsidR="00910AC1" w:rsidRDefault="008F042E" w:rsidP="00910AC1">
      <w:pPr>
        <w:rPr>
          <w:b/>
        </w:rPr>
      </w:pPr>
      <w:r>
        <w:rPr>
          <w:b/>
        </w:rPr>
        <w:lastRenderedPageBreak/>
        <w:t>2.</w:t>
      </w:r>
      <w:r w:rsidR="004F7981">
        <w:rPr>
          <w:b/>
        </w:rPr>
        <w:t>Application Admin Panel</w:t>
      </w:r>
      <w:r w:rsidR="00910AC1" w:rsidRPr="00910AC1">
        <w:rPr>
          <w:b/>
        </w:rPr>
        <w:t>:</w:t>
      </w:r>
    </w:p>
    <w:p w:rsidR="008F042E" w:rsidRPr="008F042E" w:rsidRDefault="008F042E" w:rsidP="008F042E">
      <w:r>
        <w:rPr>
          <w:b/>
        </w:rPr>
        <w:t xml:space="preserve">   </w:t>
      </w:r>
      <w:r w:rsidRPr="008F042E">
        <w:rPr>
          <w:b/>
        </w:rPr>
        <w:t>Product control</w:t>
      </w:r>
      <w:r>
        <w:rPr>
          <w:b/>
        </w:rPr>
        <w:t>:</w:t>
      </w:r>
    </w:p>
    <w:p w:rsidR="00910AC1" w:rsidRDefault="00910AC1" w:rsidP="00560EA0">
      <w:pPr>
        <w:pStyle w:val="ListParagraph"/>
        <w:numPr>
          <w:ilvl w:val="0"/>
          <w:numId w:val="8"/>
        </w:numPr>
        <w:rPr>
          <w:b/>
        </w:rPr>
      </w:pPr>
      <w:r w:rsidRPr="00226B6B">
        <w:rPr>
          <w:b/>
        </w:rPr>
        <w:t>Required details</w:t>
      </w:r>
    </w:p>
    <w:p w:rsidR="00AD309D" w:rsidRPr="00AD309D" w:rsidRDefault="00AD309D" w:rsidP="00AD309D">
      <w:pPr>
        <w:pStyle w:val="ListParagraph"/>
      </w:pPr>
      <w:r>
        <w:t>App owners must prepare the list of products and its details for sale.</w:t>
      </w:r>
    </w:p>
    <w:p w:rsidR="00910AC1" w:rsidRPr="004F7981" w:rsidRDefault="004F7981" w:rsidP="00560EA0">
      <w:pPr>
        <w:pStyle w:val="ListParagraph"/>
        <w:numPr>
          <w:ilvl w:val="1"/>
          <w:numId w:val="8"/>
        </w:numPr>
        <w:rPr>
          <w:b/>
        </w:rPr>
      </w:pPr>
      <w:r>
        <w:t>Product Details (can be decided by app owners what products they want to sale from their app)</w:t>
      </w:r>
    </w:p>
    <w:p w:rsidR="004F7981" w:rsidRPr="004F7981" w:rsidRDefault="004F7981" w:rsidP="00560EA0">
      <w:pPr>
        <w:pStyle w:val="ListParagraph"/>
        <w:numPr>
          <w:ilvl w:val="2"/>
          <w:numId w:val="8"/>
        </w:numPr>
        <w:rPr>
          <w:b/>
        </w:rPr>
      </w:pPr>
      <w:r>
        <w:t>Product ID</w:t>
      </w:r>
    </w:p>
    <w:p w:rsidR="004F7981" w:rsidRPr="006B4B20" w:rsidRDefault="004F7981" w:rsidP="00560EA0">
      <w:pPr>
        <w:pStyle w:val="ListParagraph"/>
        <w:numPr>
          <w:ilvl w:val="2"/>
          <w:numId w:val="8"/>
        </w:numPr>
        <w:rPr>
          <w:b/>
        </w:rPr>
      </w:pPr>
      <w:r>
        <w:t>Product Name</w:t>
      </w:r>
    </w:p>
    <w:p w:rsidR="006B4B20" w:rsidRPr="006B4B20" w:rsidRDefault="006B4B20" w:rsidP="00560EA0">
      <w:pPr>
        <w:pStyle w:val="ListParagraph"/>
        <w:numPr>
          <w:ilvl w:val="2"/>
          <w:numId w:val="8"/>
        </w:numPr>
        <w:rPr>
          <w:b/>
        </w:rPr>
      </w:pPr>
      <w:r>
        <w:t>Product Picture</w:t>
      </w:r>
    </w:p>
    <w:p w:rsidR="006B4B20" w:rsidRPr="004F7981" w:rsidRDefault="006B4B20" w:rsidP="00560EA0">
      <w:pPr>
        <w:pStyle w:val="ListParagraph"/>
        <w:numPr>
          <w:ilvl w:val="2"/>
          <w:numId w:val="8"/>
        </w:numPr>
        <w:rPr>
          <w:b/>
        </w:rPr>
      </w:pPr>
      <w:r>
        <w:t>Product Description</w:t>
      </w:r>
    </w:p>
    <w:p w:rsidR="004F7981" w:rsidRPr="004F7981" w:rsidRDefault="004F7981" w:rsidP="00560EA0">
      <w:pPr>
        <w:pStyle w:val="ListParagraph"/>
        <w:numPr>
          <w:ilvl w:val="2"/>
          <w:numId w:val="8"/>
        </w:numPr>
        <w:rPr>
          <w:b/>
        </w:rPr>
      </w:pPr>
      <w:r>
        <w:t>Cost Price(CP)</w:t>
      </w:r>
    </w:p>
    <w:p w:rsidR="004F7981" w:rsidRPr="00920C3A" w:rsidRDefault="004F7981" w:rsidP="00560EA0">
      <w:pPr>
        <w:pStyle w:val="ListParagraph"/>
        <w:numPr>
          <w:ilvl w:val="2"/>
          <w:numId w:val="8"/>
        </w:numPr>
        <w:rPr>
          <w:b/>
        </w:rPr>
      </w:pPr>
      <w:r>
        <w:t>Selling Price(CP)</w:t>
      </w:r>
    </w:p>
    <w:p w:rsidR="00920C3A" w:rsidRPr="004F7981" w:rsidRDefault="00920C3A" w:rsidP="00560EA0">
      <w:pPr>
        <w:pStyle w:val="ListParagraph"/>
        <w:numPr>
          <w:ilvl w:val="2"/>
          <w:numId w:val="8"/>
        </w:numPr>
        <w:rPr>
          <w:b/>
        </w:rPr>
      </w:pPr>
      <w:r>
        <w:t>Number of Units(NOU)</w:t>
      </w:r>
    </w:p>
    <w:p w:rsidR="004F7981" w:rsidRPr="004F7981" w:rsidRDefault="004F7981" w:rsidP="00560EA0">
      <w:pPr>
        <w:pStyle w:val="ListParagraph"/>
        <w:numPr>
          <w:ilvl w:val="2"/>
          <w:numId w:val="8"/>
        </w:numPr>
        <w:rPr>
          <w:b/>
        </w:rPr>
      </w:pPr>
      <w:r>
        <w:t>Offer %(if available)</w:t>
      </w:r>
    </w:p>
    <w:p w:rsidR="004F7981" w:rsidRPr="004F7981" w:rsidRDefault="004F7981" w:rsidP="00560EA0">
      <w:pPr>
        <w:pStyle w:val="ListParagraph"/>
        <w:numPr>
          <w:ilvl w:val="2"/>
          <w:numId w:val="8"/>
        </w:numPr>
        <w:rPr>
          <w:b/>
        </w:rPr>
      </w:pPr>
      <w:r>
        <w:t>Tax %(If available)</w:t>
      </w:r>
    </w:p>
    <w:p w:rsidR="004F7981" w:rsidRPr="004F7981" w:rsidRDefault="004F7981" w:rsidP="00560EA0">
      <w:pPr>
        <w:pStyle w:val="ListParagraph"/>
        <w:numPr>
          <w:ilvl w:val="2"/>
          <w:numId w:val="8"/>
        </w:numPr>
        <w:rPr>
          <w:b/>
        </w:rPr>
      </w:pPr>
      <w:r>
        <w:t>Tax type</w:t>
      </w:r>
    </w:p>
    <w:p w:rsidR="004F7981" w:rsidRPr="004F7981" w:rsidRDefault="004F7981" w:rsidP="00560EA0">
      <w:pPr>
        <w:pStyle w:val="ListParagraph"/>
        <w:numPr>
          <w:ilvl w:val="1"/>
          <w:numId w:val="8"/>
        </w:numPr>
        <w:rPr>
          <w:b/>
        </w:rPr>
      </w:pPr>
      <w:r>
        <w:t>Dealer details</w:t>
      </w:r>
    </w:p>
    <w:p w:rsidR="004F7981" w:rsidRPr="004F7981" w:rsidRDefault="004F7981" w:rsidP="00560EA0">
      <w:pPr>
        <w:pStyle w:val="ListParagraph"/>
        <w:numPr>
          <w:ilvl w:val="2"/>
          <w:numId w:val="8"/>
        </w:numPr>
        <w:rPr>
          <w:b/>
        </w:rPr>
      </w:pPr>
      <w:r>
        <w:t xml:space="preserve">Dealer ID </w:t>
      </w:r>
    </w:p>
    <w:p w:rsidR="004F7981" w:rsidRPr="008F042E" w:rsidRDefault="004F7981" w:rsidP="00560EA0">
      <w:pPr>
        <w:pStyle w:val="ListParagraph"/>
        <w:numPr>
          <w:ilvl w:val="2"/>
          <w:numId w:val="8"/>
        </w:numPr>
        <w:rPr>
          <w:b/>
        </w:rPr>
      </w:pPr>
      <w:r>
        <w:t>Dealer name</w:t>
      </w:r>
    </w:p>
    <w:p w:rsidR="008F042E" w:rsidRPr="008F042E" w:rsidRDefault="008F042E" w:rsidP="00560EA0">
      <w:pPr>
        <w:pStyle w:val="ListParagraph"/>
        <w:numPr>
          <w:ilvl w:val="2"/>
          <w:numId w:val="8"/>
        </w:numPr>
        <w:rPr>
          <w:b/>
        </w:rPr>
      </w:pPr>
      <w:r>
        <w:t>Dealer location (Both Address and location)</w:t>
      </w:r>
    </w:p>
    <w:p w:rsidR="008F042E" w:rsidRPr="004F7981" w:rsidRDefault="008F042E" w:rsidP="00560EA0">
      <w:pPr>
        <w:pStyle w:val="ListParagraph"/>
        <w:numPr>
          <w:ilvl w:val="2"/>
          <w:numId w:val="8"/>
        </w:numPr>
        <w:rPr>
          <w:b/>
        </w:rPr>
      </w:pPr>
      <w:r>
        <w:t>Product list from dealer.</w:t>
      </w:r>
    </w:p>
    <w:p w:rsidR="00910AC1" w:rsidRPr="00226B6B" w:rsidRDefault="00910AC1" w:rsidP="00560EA0">
      <w:pPr>
        <w:pStyle w:val="ListParagraph"/>
        <w:numPr>
          <w:ilvl w:val="0"/>
          <w:numId w:val="9"/>
        </w:numPr>
        <w:rPr>
          <w:b/>
        </w:rPr>
      </w:pPr>
      <w:r w:rsidRPr="00226B6B">
        <w:rPr>
          <w:b/>
        </w:rPr>
        <w:t xml:space="preserve">Expected </w:t>
      </w:r>
      <w:r w:rsidR="00226B6B" w:rsidRPr="00226B6B">
        <w:rPr>
          <w:b/>
        </w:rPr>
        <w:t xml:space="preserve">steps and </w:t>
      </w:r>
      <w:r w:rsidRPr="00226B6B">
        <w:rPr>
          <w:b/>
        </w:rPr>
        <w:t>validation measures</w:t>
      </w:r>
    </w:p>
    <w:p w:rsidR="004B10DC" w:rsidRPr="004B10DC" w:rsidRDefault="004B10DC" w:rsidP="00560EA0">
      <w:pPr>
        <w:pStyle w:val="ListParagraph"/>
        <w:numPr>
          <w:ilvl w:val="1"/>
          <w:numId w:val="9"/>
        </w:numPr>
        <w:rPr>
          <w:b/>
        </w:rPr>
      </w:pPr>
      <w:r>
        <w:t>Verifying dealers (In person or PAN or TAN or GSTIN number)</w:t>
      </w:r>
    </w:p>
    <w:p w:rsidR="00226B6B" w:rsidRPr="00197BF3" w:rsidRDefault="00724678" w:rsidP="00560EA0">
      <w:pPr>
        <w:pStyle w:val="ListParagraph"/>
        <w:numPr>
          <w:ilvl w:val="1"/>
          <w:numId w:val="9"/>
        </w:numPr>
        <w:rPr>
          <w:b/>
        </w:rPr>
      </w:pPr>
      <w:r>
        <w:t>Updating Product and stocks details daily mid night with the market price.</w:t>
      </w:r>
    </w:p>
    <w:p w:rsidR="00197BF3" w:rsidRPr="00226B6B" w:rsidRDefault="00724678" w:rsidP="00560EA0">
      <w:pPr>
        <w:pStyle w:val="ListParagraph"/>
        <w:numPr>
          <w:ilvl w:val="1"/>
          <w:numId w:val="9"/>
        </w:numPr>
        <w:rPr>
          <w:b/>
        </w:rPr>
      </w:pPr>
      <w:r>
        <w:t xml:space="preserve">After placing confirmed orders </w:t>
      </w:r>
      <w:r w:rsidR="009D2F32">
        <w:t>inventory needs to auto updated.</w:t>
      </w:r>
    </w:p>
    <w:p w:rsidR="00226B6B" w:rsidRPr="00226B6B" w:rsidRDefault="00226B6B" w:rsidP="00226B6B">
      <w:pPr>
        <w:pStyle w:val="ListParagraph"/>
        <w:ind w:left="1440"/>
        <w:rPr>
          <w:b/>
        </w:rPr>
      </w:pPr>
    </w:p>
    <w:p w:rsidR="00226B6B" w:rsidRDefault="00226B6B" w:rsidP="00560EA0">
      <w:pPr>
        <w:pStyle w:val="ListParagraph"/>
        <w:numPr>
          <w:ilvl w:val="0"/>
          <w:numId w:val="9"/>
        </w:numPr>
        <w:rPr>
          <w:b/>
        </w:rPr>
      </w:pPr>
      <w:r>
        <w:rPr>
          <w:b/>
        </w:rPr>
        <w:t>Considered Scenarios</w:t>
      </w:r>
      <w:r w:rsidR="009D2F32">
        <w:rPr>
          <w:b/>
        </w:rPr>
        <w:t xml:space="preserve"> and solutions</w:t>
      </w:r>
      <w:r>
        <w:rPr>
          <w:b/>
        </w:rPr>
        <w:t>:</w:t>
      </w:r>
    </w:p>
    <w:p w:rsidR="00A17BAE" w:rsidRPr="009D2F32" w:rsidRDefault="009D2F32" w:rsidP="00560EA0">
      <w:pPr>
        <w:pStyle w:val="ListParagraph"/>
        <w:numPr>
          <w:ilvl w:val="1"/>
          <w:numId w:val="9"/>
        </w:numPr>
        <w:rPr>
          <w:b/>
        </w:rPr>
      </w:pPr>
      <w:r>
        <w:t>Product availability list needs to be shared with App owner every day to update in the system.</w:t>
      </w:r>
    </w:p>
    <w:p w:rsidR="009D2F32" w:rsidRPr="00FB6BF9" w:rsidRDefault="009D2F32" w:rsidP="00560EA0">
      <w:pPr>
        <w:pStyle w:val="ListParagraph"/>
        <w:numPr>
          <w:ilvl w:val="1"/>
          <w:numId w:val="9"/>
        </w:numPr>
        <w:rPr>
          <w:b/>
        </w:rPr>
      </w:pPr>
      <w:r>
        <w:t>Needed a centralized controller to monitor all this process.</w:t>
      </w:r>
    </w:p>
    <w:p w:rsidR="00FB6BF9" w:rsidRPr="00FB6BF9" w:rsidRDefault="00FB6BF9" w:rsidP="00560EA0">
      <w:pPr>
        <w:pStyle w:val="ListParagraph"/>
        <w:numPr>
          <w:ilvl w:val="1"/>
          <w:numId w:val="9"/>
        </w:numPr>
        <w:rPr>
          <w:b/>
        </w:rPr>
      </w:pPr>
      <w:r>
        <w:t>Adding products stocks can be done by bulk (using excel) or one by one.</w:t>
      </w:r>
    </w:p>
    <w:p w:rsidR="00FB6BF9" w:rsidRPr="00AD309D" w:rsidRDefault="00100C37" w:rsidP="00560EA0">
      <w:pPr>
        <w:pStyle w:val="ListParagraph"/>
        <w:numPr>
          <w:ilvl w:val="1"/>
          <w:numId w:val="9"/>
        </w:numPr>
        <w:rPr>
          <w:b/>
        </w:rPr>
      </w:pPr>
      <w:r>
        <w:t>Dealers can Upload the products stock using the shared template by the App owner</w:t>
      </w:r>
      <w:r w:rsidR="00920C3A">
        <w:t xml:space="preserve"> in the given upload link</w:t>
      </w:r>
      <w:r>
        <w:t>.</w:t>
      </w:r>
    </w:p>
    <w:p w:rsidR="00AD309D" w:rsidRPr="00100C37" w:rsidRDefault="00AD309D" w:rsidP="00560EA0">
      <w:pPr>
        <w:pStyle w:val="ListParagraph"/>
        <w:numPr>
          <w:ilvl w:val="1"/>
          <w:numId w:val="9"/>
        </w:numPr>
        <w:rPr>
          <w:b/>
        </w:rPr>
      </w:pPr>
      <w:r>
        <w:t>Id and Name of products must be same</w:t>
      </w:r>
    </w:p>
    <w:p w:rsidR="00100C37" w:rsidRPr="00FB6BF9" w:rsidRDefault="00920C3A" w:rsidP="00560EA0">
      <w:pPr>
        <w:pStyle w:val="ListParagraph"/>
        <w:numPr>
          <w:ilvl w:val="1"/>
          <w:numId w:val="9"/>
        </w:numPr>
        <w:rPr>
          <w:b/>
        </w:rPr>
      </w:pPr>
      <w:r>
        <w:t xml:space="preserve">Price and offers needed to monitored by someone or </w:t>
      </w:r>
      <w:r w:rsidR="00AD309D">
        <w:t xml:space="preserve">by </w:t>
      </w:r>
      <w:r>
        <w:t>automatic way with previous price or market price to reduce error rate.</w:t>
      </w:r>
    </w:p>
    <w:p w:rsidR="00FB6BF9" w:rsidRPr="00013171" w:rsidRDefault="00013171" w:rsidP="00560EA0">
      <w:pPr>
        <w:pStyle w:val="ListParagraph"/>
        <w:numPr>
          <w:ilvl w:val="1"/>
          <w:numId w:val="9"/>
        </w:numPr>
        <w:rPr>
          <w:b/>
        </w:rPr>
      </w:pPr>
      <w:r>
        <w:t>In Alternate Scenario:</w:t>
      </w:r>
    </w:p>
    <w:p w:rsidR="00013171" w:rsidRPr="00013171" w:rsidRDefault="00013171" w:rsidP="00560EA0">
      <w:pPr>
        <w:pStyle w:val="ListParagraph"/>
        <w:numPr>
          <w:ilvl w:val="2"/>
          <w:numId w:val="9"/>
        </w:numPr>
        <w:rPr>
          <w:b/>
        </w:rPr>
      </w:pPr>
      <w:r>
        <w:t xml:space="preserve">If app owner only considers the orders from the customers and they will buy the products from any place they want. </w:t>
      </w:r>
    </w:p>
    <w:p w:rsidR="00013171" w:rsidRPr="00013171" w:rsidRDefault="00013171" w:rsidP="00560EA0">
      <w:pPr>
        <w:pStyle w:val="ListParagraph"/>
        <w:numPr>
          <w:ilvl w:val="2"/>
          <w:numId w:val="9"/>
        </w:numPr>
        <w:rPr>
          <w:b/>
        </w:rPr>
      </w:pPr>
      <w:r>
        <w:t>For scenario like this, Pricing restructure alone is enough.</w:t>
      </w:r>
    </w:p>
    <w:p w:rsidR="00013171" w:rsidRPr="00AD309D" w:rsidRDefault="00AD309D" w:rsidP="00560EA0">
      <w:pPr>
        <w:pStyle w:val="ListParagraph"/>
        <w:numPr>
          <w:ilvl w:val="2"/>
          <w:numId w:val="9"/>
        </w:numPr>
        <w:rPr>
          <w:b/>
        </w:rPr>
      </w:pPr>
      <w:r>
        <w:t>After getting order, they can redirect that into the delivery man to get the required products from a trusted source for the customers.</w:t>
      </w:r>
    </w:p>
    <w:p w:rsidR="00AD309D" w:rsidRPr="00197BF3" w:rsidRDefault="00AD309D" w:rsidP="00560EA0">
      <w:pPr>
        <w:pStyle w:val="ListParagraph"/>
        <w:numPr>
          <w:ilvl w:val="2"/>
          <w:numId w:val="9"/>
        </w:numPr>
        <w:rPr>
          <w:b/>
        </w:rPr>
      </w:pPr>
      <w:r>
        <w:t>Problems with this approach: Stock availability, Location availability and growth potential to reach more target audience on right time.</w:t>
      </w:r>
    </w:p>
    <w:p w:rsidR="00910AC1" w:rsidRPr="00910AC1" w:rsidRDefault="00910AC1" w:rsidP="00910AC1">
      <w:pPr>
        <w:rPr>
          <w:b/>
        </w:rPr>
      </w:pPr>
    </w:p>
    <w:p w:rsidR="00BA795D" w:rsidRDefault="00BA795D" w:rsidP="00BA795D">
      <w:pPr>
        <w:rPr>
          <w:b/>
        </w:rPr>
      </w:pPr>
      <w:r w:rsidRPr="00BA795D">
        <w:rPr>
          <w:b/>
        </w:rPr>
        <w:t>Order and delivery control</w:t>
      </w:r>
      <w:r>
        <w:rPr>
          <w:b/>
        </w:rPr>
        <w:t>:</w:t>
      </w:r>
    </w:p>
    <w:p w:rsidR="00BA795D" w:rsidRDefault="00BA795D" w:rsidP="00560EA0">
      <w:pPr>
        <w:pStyle w:val="ListParagraph"/>
        <w:numPr>
          <w:ilvl w:val="0"/>
          <w:numId w:val="8"/>
        </w:numPr>
        <w:rPr>
          <w:b/>
        </w:rPr>
      </w:pPr>
      <w:r w:rsidRPr="00226B6B">
        <w:rPr>
          <w:b/>
        </w:rPr>
        <w:t>Required details</w:t>
      </w:r>
      <w:r>
        <w:rPr>
          <w:b/>
        </w:rPr>
        <w:t xml:space="preserve">: </w:t>
      </w:r>
    </w:p>
    <w:p w:rsidR="00BA795D" w:rsidRPr="006B4B20" w:rsidRDefault="006B4B20" w:rsidP="00560EA0">
      <w:pPr>
        <w:pStyle w:val="ListParagraph"/>
        <w:numPr>
          <w:ilvl w:val="1"/>
          <w:numId w:val="8"/>
        </w:numPr>
        <w:rPr>
          <w:b/>
        </w:rPr>
      </w:pPr>
      <w:r>
        <w:t>Product Inventory details</w:t>
      </w:r>
    </w:p>
    <w:p w:rsidR="006B4B20" w:rsidRPr="006B4B20" w:rsidRDefault="006B4B20" w:rsidP="00560EA0">
      <w:pPr>
        <w:pStyle w:val="ListParagraph"/>
        <w:numPr>
          <w:ilvl w:val="1"/>
          <w:numId w:val="8"/>
        </w:numPr>
        <w:rPr>
          <w:b/>
        </w:rPr>
      </w:pPr>
      <w:r>
        <w:t>Nearby delivery dealers</w:t>
      </w:r>
    </w:p>
    <w:p w:rsidR="006B4B20" w:rsidRPr="006B4B20" w:rsidRDefault="006B4B20" w:rsidP="00560EA0">
      <w:pPr>
        <w:pStyle w:val="ListParagraph"/>
        <w:numPr>
          <w:ilvl w:val="1"/>
          <w:numId w:val="8"/>
        </w:numPr>
        <w:rPr>
          <w:b/>
        </w:rPr>
      </w:pPr>
      <w:r>
        <w:t>Users based on locations</w:t>
      </w:r>
    </w:p>
    <w:p w:rsidR="006B4B20" w:rsidRPr="006B4B20" w:rsidRDefault="006B4B20" w:rsidP="00560EA0">
      <w:pPr>
        <w:pStyle w:val="ListParagraph"/>
        <w:numPr>
          <w:ilvl w:val="1"/>
          <w:numId w:val="8"/>
        </w:numPr>
        <w:rPr>
          <w:b/>
        </w:rPr>
      </w:pPr>
      <w:r>
        <w:t>Numbers of orders placed by users</w:t>
      </w:r>
    </w:p>
    <w:p w:rsidR="006B4B20" w:rsidRPr="00510CCA" w:rsidRDefault="009B7961" w:rsidP="00560EA0">
      <w:pPr>
        <w:pStyle w:val="ListParagraph"/>
        <w:numPr>
          <w:ilvl w:val="1"/>
          <w:numId w:val="8"/>
        </w:numPr>
        <w:rPr>
          <w:b/>
        </w:rPr>
      </w:pPr>
      <w:r>
        <w:t>Product ID, Product Name, Units, User, Price, Order Date, Order Time,</w:t>
      </w:r>
      <w:r w:rsidR="00510CCA">
        <w:t xml:space="preserve"> Order ID, Mapped Delivery man ID, Expected Delivery Time, Delivered Time, Feed Back or Rating</w:t>
      </w:r>
    </w:p>
    <w:p w:rsidR="00510CCA" w:rsidRDefault="00510CCA" w:rsidP="00510CCA">
      <w:pPr>
        <w:pStyle w:val="ListParagraph"/>
        <w:ind w:left="1440"/>
        <w:rPr>
          <w:b/>
        </w:rPr>
      </w:pPr>
    </w:p>
    <w:p w:rsidR="00510CCA" w:rsidRPr="00226B6B" w:rsidRDefault="00510CCA" w:rsidP="00560EA0">
      <w:pPr>
        <w:pStyle w:val="ListParagraph"/>
        <w:numPr>
          <w:ilvl w:val="0"/>
          <w:numId w:val="8"/>
        </w:numPr>
        <w:rPr>
          <w:b/>
        </w:rPr>
      </w:pPr>
      <w:r w:rsidRPr="00226B6B">
        <w:rPr>
          <w:b/>
        </w:rPr>
        <w:t>Expected steps and validation measures</w:t>
      </w:r>
    </w:p>
    <w:p w:rsidR="00510CCA" w:rsidRPr="00510CCA" w:rsidRDefault="00510CCA" w:rsidP="00560EA0">
      <w:pPr>
        <w:pStyle w:val="ListParagraph"/>
        <w:numPr>
          <w:ilvl w:val="1"/>
          <w:numId w:val="8"/>
        </w:numPr>
        <w:rPr>
          <w:b/>
        </w:rPr>
      </w:pPr>
      <w:r>
        <w:t>Auto Verify product stocks and matched with nearby location dealers and delivery man.</w:t>
      </w:r>
    </w:p>
    <w:p w:rsidR="00510CCA" w:rsidRPr="00510CCA" w:rsidRDefault="00510CCA" w:rsidP="00560EA0">
      <w:pPr>
        <w:pStyle w:val="ListParagraph"/>
        <w:numPr>
          <w:ilvl w:val="1"/>
          <w:numId w:val="8"/>
        </w:numPr>
        <w:rPr>
          <w:b/>
        </w:rPr>
      </w:pPr>
      <w:r>
        <w:t>After placing confirmed orders inventory needs to auto updated.</w:t>
      </w:r>
    </w:p>
    <w:p w:rsidR="00BA795D" w:rsidRPr="00696D6C" w:rsidRDefault="00510CCA" w:rsidP="00560EA0">
      <w:pPr>
        <w:pStyle w:val="ListParagraph"/>
        <w:numPr>
          <w:ilvl w:val="1"/>
          <w:numId w:val="8"/>
        </w:numPr>
        <w:rPr>
          <w:b/>
        </w:rPr>
      </w:pPr>
      <w:r>
        <w:t>If any misplaced order or wrong delivery, needs to create a backup plan to deliver the right product.</w:t>
      </w:r>
    </w:p>
    <w:p w:rsidR="00696D6C" w:rsidRDefault="00696D6C" w:rsidP="00560EA0">
      <w:pPr>
        <w:pStyle w:val="ListParagraph"/>
        <w:numPr>
          <w:ilvl w:val="0"/>
          <w:numId w:val="8"/>
        </w:numPr>
        <w:rPr>
          <w:b/>
        </w:rPr>
      </w:pPr>
      <w:r>
        <w:rPr>
          <w:b/>
        </w:rPr>
        <w:t>Considered Scenarios and solutions:</w:t>
      </w:r>
    </w:p>
    <w:p w:rsidR="00696D6C" w:rsidRPr="00696D6C" w:rsidRDefault="00696D6C" w:rsidP="00560EA0">
      <w:pPr>
        <w:pStyle w:val="ListParagraph"/>
        <w:numPr>
          <w:ilvl w:val="1"/>
          <w:numId w:val="8"/>
        </w:numPr>
        <w:rPr>
          <w:b/>
        </w:rPr>
      </w:pPr>
      <w:r>
        <w:t>Cancelling misplaced order</w:t>
      </w:r>
    </w:p>
    <w:p w:rsidR="00696D6C" w:rsidRPr="00696D6C" w:rsidRDefault="00696D6C" w:rsidP="00560EA0">
      <w:pPr>
        <w:pStyle w:val="ListParagraph"/>
        <w:numPr>
          <w:ilvl w:val="1"/>
          <w:numId w:val="8"/>
        </w:numPr>
        <w:rPr>
          <w:b/>
        </w:rPr>
      </w:pPr>
      <w:r>
        <w:t>Proper refund policy for wrong order.</w:t>
      </w:r>
    </w:p>
    <w:p w:rsidR="00EE5C00" w:rsidRPr="00696D6C" w:rsidRDefault="00696D6C" w:rsidP="00560EA0">
      <w:pPr>
        <w:pStyle w:val="ListParagraph"/>
        <w:numPr>
          <w:ilvl w:val="1"/>
          <w:numId w:val="8"/>
        </w:numPr>
        <w:rPr>
          <w:b/>
        </w:rPr>
      </w:pPr>
      <w:r>
        <w:t>Calculating delivery time based on location.</w:t>
      </w:r>
    </w:p>
    <w:p w:rsidR="00EE5C00" w:rsidRPr="00495014" w:rsidRDefault="00EE5C00" w:rsidP="00EE5C00"/>
    <w:p w:rsidR="00BA795D" w:rsidRDefault="00BA795D" w:rsidP="00BA795D">
      <w:pPr>
        <w:rPr>
          <w:b/>
        </w:rPr>
      </w:pPr>
      <w:r w:rsidRPr="00BA795D">
        <w:rPr>
          <w:b/>
        </w:rPr>
        <w:t>3.</w:t>
      </w:r>
      <w:r w:rsidRPr="00BA795D">
        <w:t xml:space="preserve"> </w:t>
      </w:r>
      <w:r w:rsidRPr="00BA795D">
        <w:rPr>
          <w:b/>
        </w:rPr>
        <w:t>Dealers profiles:</w:t>
      </w:r>
    </w:p>
    <w:p w:rsidR="00696D6C" w:rsidRDefault="00696D6C" w:rsidP="00560EA0">
      <w:pPr>
        <w:pStyle w:val="ListParagraph"/>
        <w:numPr>
          <w:ilvl w:val="0"/>
          <w:numId w:val="10"/>
        </w:numPr>
        <w:rPr>
          <w:b/>
        </w:rPr>
      </w:pPr>
      <w:r w:rsidRPr="00226B6B">
        <w:rPr>
          <w:b/>
        </w:rPr>
        <w:t>Required details</w:t>
      </w:r>
      <w:r>
        <w:rPr>
          <w:b/>
        </w:rPr>
        <w:t xml:space="preserve">: </w:t>
      </w:r>
    </w:p>
    <w:p w:rsidR="00BA795D" w:rsidRPr="004F7981" w:rsidRDefault="00BA795D" w:rsidP="00560EA0">
      <w:pPr>
        <w:pStyle w:val="ListParagraph"/>
        <w:numPr>
          <w:ilvl w:val="1"/>
          <w:numId w:val="10"/>
        </w:numPr>
        <w:rPr>
          <w:b/>
        </w:rPr>
      </w:pPr>
      <w:r>
        <w:t xml:space="preserve">Dealer ID </w:t>
      </w:r>
    </w:p>
    <w:p w:rsidR="00BA795D" w:rsidRPr="008F042E" w:rsidRDefault="00BA795D" w:rsidP="00560EA0">
      <w:pPr>
        <w:pStyle w:val="ListParagraph"/>
        <w:numPr>
          <w:ilvl w:val="1"/>
          <w:numId w:val="10"/>
        </w:numPr>
        <w:rPr>
          <w:b/>
        </w:rPr>
      </w:pPr>
      <w:r>
        <w:t>Dealer name</w:t>
      </w:r>
    </w:p>
    <w:p w:rsidR="00BA795D" w:rsidRPr="008F042E" w:rsidRDefault="00BA795D" w:rsidP="00560EA0">
      <w:pPr>
        <w:pStyle w:val="ListParagraph"/>
        <w:numPr>
          <w:ilvl w:val="1"/>
          <w:numId w:val="10"/>
        </w:numPr>
        <w:rPr>
          <w:b/>
        </w:rPr>
      </w:pPr>
      <w:r>
        <w:t>Dealer location (Both Address and location)</w:t>
      </w:r>
    </w:p>
    <w:p w:rsidR="00BA795D" w:rsidRPr="008A7482" w:rsidRDefault="00BA795D" w:rsidP="00560EA0">
      <w:pPr>
        <w:pStyle w:val="ListParagraph"/>
        <w:numPr>
          <w:ilvl w:val="1"/>
          <w:numId w:val="10"/>
        </w:numPr>
        <w:rPr>
          <w:b/>
        </w:rPr>
      </w:pPr>
      <w:r>
        <w:t>Product list from dealer.</w:t>
      </w:r>
    </w:p>
    <w:p w:rsidR="008A7482" w:rsidRPr="004F7981" w:rsidRDefault="008A7482" w:rsidP="00560EA0">
      <w:pPr>
        <w:pStyle w:val="ListParagraph"/>
        <w:numPr>
          <w:ilvl w:val="1"/>
          <w:numId w:val="10"/>
        </w:numPr>
        <w:rPr>
          <w:b/>
        </w:rPr>
      </w:pPr>
      <w:r>
        <w:t>Verification details</w:t>
      </w:r>
    </w:p>
    <w:p w:rsidR="008A7482" w:rsidRPr="00226B6B" w:rsidRDefault="008A7482" w:rsidP="00560EA0">
      <w:pPr>
        <w:pStyle w:val="ListParagraph"/>
        <w:numPr>
          <w:ilvl w:val="0"/>
          <w:numId w:val="10"/>
        </w:numPr>
        <w:rPr>
          <w:b/>
        </w:rPr>
      </w:pPr>
      <w:r w:rsidRPr="00226B6B">
        <w:rPr>
          <w:b/>
        </w:rPr>
        <w:t>Expected steps and validation measures</w:t>
      </w:r>
    </w:p>
    <w:p w:rsidR="00BA795D" w:rsidRDefault="008A7482" w:rsidP="00560EA0">
      <w:pPr>
        <w:pStyle w:val="ListParagraph"/>
        <w:numPr>
          <w:ilvl w:val="1"/>
          <w:numId w:val="10"/>
        </w:numPr>
      </w:pPr>
      <w:r>
        <w:t>Verifying Dealers (physical verification and PAN or TAN or GSTIN required)</w:t>
      </w:r>
    </w:p>
    <w:p w:rsidR="008A7482" w:rsidRDefault="008A7482" w:rsidP="008A7482">
      <w:pPr>
        <w:pStyle w:val="ListParagraph"/>
        <w:ind w:left="1440"/>
      </w:pPr>
    </w:p>
    <w:p w:rsidR="00BA795D" w:rsidRDefault="00BA795D" w:rsidP="00BA795D">
      <w:pPr>
        <w:pStyle w:val="ListParagraph"/>
      </w:pPr>
    </w:p>
    <w:p w:rsidR="008A7482" w:rsidRDefault="008A7482" w:rsidP="00560EA0">
      <w:pPr>
        <w:pStyle w:val="ListParagraph"/>
        <w:numPr>
          <w:ilvl w:val="0"/>
          <w:numId w:val="10"/>
        </w:numPr>
        <w:rPr>
          <w:b/>
        </w:rPr>
      </w:pPr>
      <w:r>
        <w:rPr>
          <w:b/>
        </w:rPr>
        <w:t>Considered Scenarios and solutions:</w:t>
      </w:r>
    </w:p>
    <w:p w:rsidR="00BA795D" w:rsidRPr="00BA795D" w:rsidRDefault="0003498B" w:rsidP="00560EA0">
      <w:pPr>
        <w:pStyle w:val="ListParagraph"/>
        <w:numPr>
          <w:ilvl w:val="1"/>
          <w:numId w:val="8"/>
        </w:numPr>
      </w:pPr>
      <w:r>
        <w:t>Dealers can be added or deleted from application through admin panel</w:t>
      </w:r>
    </w:p>
    <w:p w:rsidR="00BA795D" w:rsidRDefault="00BA795D" w:rsidP="00BA795D"/>
    <w:p w:rsidR="00BA795D" w:rsidRDefault="00BA795D" w:rsidP="00BA795D"/>
    <w:p w:rsidR="00C2742E" w:rsidRPr="00226B6B" w:rsidRDefault="00C2742E" w:rsidP="008F042E">
      <w:pPr>
        <w:rPr>
          <w:b/>
        </w:rPr>
      </w:pPr>
    </w:p>
    <w:p w:rsidR="001E6CEB" w:rsidRPr="00DF21FF" w:rsidRDefault="001E6CEB" w:rsidP="00EE5C00">
      <w:pPr>
        <w:pStyle w:val="Numbers"/>
        <w:numPr>
          <w:ilvl w:val="0"/>
          <w:numId w:val="0"/>
        </w:numPr>
        <w:ind w:left="576"/>
      </w:pPr>
    </w:p>
    <w:p w:rsidR="001E6CEB" w:rsidRPr="00495014" w:rsidRDefault="001E6CEB" w:rsidP="007F3D82">
      <w:pPr>
        <w:spacing w:after="0" w:line="259" w:lineRule="auto"/>
      </w:pPr>
    </w:p>
    <w:p w:rsidR="0003498B" w:rsidRDefault="0003498B" w:rsidP="0003498B">
      <w:r w:rsidRPr="0003498B">
        <w:rPr>
          <w:b/>
        </w:rPr>
        <w:t>4</w:t>
      </w:r>
      <w:r>
        <w:t>.</w:t>
      </w:r>
      <w:r w:rsidRPr="0003498B">
        <w:rPr>
          <w:b/>
        </w:rPr>
        <w:t>Order and payment</w:t>
      </w:r>
      <w:r>
        <w:t>:</w:t>
      </w:r>
    </w:p>
    <w:p w:rsidR="0003498B" w:rsidRPr="00CB567B" w:rsidRDefault="0003498B" w:rsidP="00560EA0">
      <w:pPr>
        <w:pStyle w:val="ListParagraph"/>
        <w:numPr>
          <w:ilvl w:val="0"/>
          <w:numId w:val="8"/>
        </w:numPr>
        <w:rPr>
          <w:b/>
        </w:rPr>
      </w:pPr>
      <w:r w:rsidRPr="00CB567B">
        <w:rPr>
          <w:b/>
        </w:rPr>
        <w:t xml:space="preserve">Required details: </w:t>
      </w:r>
    </w:p>
    <w:p w:rsidR="0003498B" w:rsidRPr="006B4B20" w:rsidRDefault="0003498B" w:rsidP="00560EA0">
      <w:pPr>
        <w:pStyle w:val="ListParagraph"/>
        <w:numPr>
          <w:ilvl w:val="1"/>
          <w:numId w:val="8"/>
        </w:numPr>
        <w:rPr>
          <w:b/>
        </w:rPr>
      </w:pPr>
      <w:r>
        <w:t>Numbers of orders placed by users</w:t>
      </w:r>
    </w:p>
    <w:p w:rsidR="009B1B8E" w:rsidRPr="009B1B8E" w:rsidRDefault="0003498B" w:rsidP="00560EA0">
      <w:pPr>
        <w:pStyle w:val="ListParagraph"/>
        <w:numPr>
          <w:ilvl w:val="1"/>
          <w:numId w:val="8"/>
        </w:numPr>
        <w:rPr>
          <w:b/>
        </w:rPr>
      </w:pPr>
      <w:r>
        <w:t xml:space="preserve">Product ID, Product Name, Units, User, Price, Order Date, Order Time, Order ID, Mapped Delivery man ID, </w:t>
      </w:r>
      <w:r w:rsidR="009B1B8E">
        <w:t xml:space="preserve">Delivery man status, </w:t>
      </w:r>
      <w:r>
        <w:t>Expected Delivery Time, Delivered Time, Feed Back or Rating</w:t>
      </w:r>
      <w:r w:rsidR="002C6D77">
        <w:t>, Tax or Offers</w:t>
      </w:r>
      <w:r w:rsidR="009B1B8E">
        <w:t>.</w:t>
      </w:r>
    </w:p>
    <w:p w:rsidR="0003498B" w:rsidRPr="00510CCA" w:rsidRDefault="0003498B" w:rsidP="00560EA0">
      <w:pPr>
        <w:pStyle w:val="ListParagraph"/>
        <w:numPr>
          <w:ilvl w:val="1"/>
          <w:numId w:val="8"/>
        </w:numPr>
        <w:rPr>
          <w:b/>
        </w:rPr>
      </w:pPr>
      <w:r>
        <w:t>Adding address and payment details while ordering.</w:t>
      </w:r>
    </w:p>
    <w:p w:rsidR="0003498B" w:rsidRDefault="0003498B" w:rsidP="0003498B">
      <w:pPr>
        <w:pStyle w:val="ListParagraph"/>
        <w:ind w:left="1440"/>
        <w:rPr>
          <w:b/>
        </w:rPr>
      </w:pPr>
    </w:p>
    <w:p w:rsidR="0003498B" w:rsidRDefault="0003498B" w:rsidP="00560EA0">
      <w:pPr>
        <w:pStyle w:val="ListParagraph"/>
        <w:numPr>
          <w:ilvl w:val="0"/>
          <w:numId w:val="8"/>
        </w:numPr>
        <w:rPr>
          <w:b/>
        </w:rPr>
      </w:pPr>
      <w:r w:rsidRPr="00226B6B">
        <w:rPr>
          <w:b/>
        </w:rPr>
        <w:t>Expected steps and validation measures</w:t>
      </w:r>
      <w:r>
        <w:rPr>
          <w:b/>
        </w:rPr>
        <w:t>:</w:t>
      </w:r>
    </w:p>
    <w:p w:rsidR="00BE3807" w:rsidRPr="00BE3807" w:rsidRDefault="00BE3807" w:rsidP="00560EA0">
      <w:pPr>
        <w:pStyle w:val="ListParagraph"/>
        <w:numPr>
          <w:ilvl w:val="1"/>
          <w:numId w:val="8"/>
        </w:numPr>
        <w:rPr>
          <w:b/>
        </w:rPr>
      </w:pPr>
      <w:r>
        <w:t>Location can be verified by google maps</w:t>
      </w:r>
    </w:p>
    <w:p w:rsidR="00BE3807" w:rsidRPr="005347C1" w:rsidRDefault="00BE3807" w:rsidP="00560EA0">
      <w:pPr>
        <w:pStyle w:val="ListParagraph"/>
        <w:numPr>
          <w:ilvl w:val="1"/>
          <w:numId w:val="8"/>
        </w:numPr>
        <w:rPr>
          <w:b/>
        </w:rPr>
      </w:pPr>
      <w:r>
        <w:t>Card verification can be done by OTP system or google</w:t>
      </w:r>
      <w:r w:rsidR="002C6D77">
        <w:t xml:space="preserve"> pay</w:t>
      </w:r>
      <w:r>
        <w:t>.</w:t>
      </w:r>
      <w:r w:rsidR="002C6D77">
        <w:t xml:space="preserve"> </w:t>
      </w:r>
      <w:r>
        <w:t>(Based on client need)</w:t>
      </w:r>
    </w:p>
    <w:p w:rsidR="005347C1" w:rsidRPr="005347C1" w:rsidRDefault="005347C1" w:rsidP="00560EA0">
      <w:pPr>
        <w:pStyle w:val="ListParagraph"/>
        <w:numPr>
          <w:ilvl w:val="1"/>
          <w:numId w:val="8"/>
        </w:numPr>
        <w:rPr>
          <w:b/>
        </w:rPr>
      </w:pPr>
      <w:r>
        <w:t>Verify the nearby delivery person to deliver the order based on location.</w:t>
      </w:r>
    </w:p>
    <w:p w:rsidR="005347C1" w:rsidRPr="00BE3807" w:rsidRDefault="005347C1" w:rsidP="005347C1">
      <w:pPr>
        <w:pStyle w:val="ListParagraph"/>
        <w:ind w:left="1440"/>
        <w:rPr>
          <w:b/>
        </w:rPr>
      </w:pPr>
    </w:p>
    <w:p w:rsidR="00BE3807" w:rsidRDefault="00BE3807" w:rsidP="00560EA0">
      <w:pPr>
        <w:pStyle w:val="ListParagraph"/>
        <w:numPr>
          <w:ilvl w:val="0"/>
          <w:numId w:val="8"/>
        </w:numPr>
        <w:rPr>
          <w:b/>
        </w:rPr>
      </w:pPr>
      <w:r>
        <w:rPr>
          <w:b/>
        </w:rPr>
        <w:t>Considered Scenarios and solutions:</w:t>
      </w:r>
    </w:p>
    <w:p w:rsidR="00BE3807" w:rsidRPr="002C6D77" w:rsidRDefault="002C6D77" w:rsidP="00560EA0">
      <w:pPr>
        <w:pStyle w:val="ListParagraph"/>
        <w:numPr>
          <w:ilvl w:val="1"/>
          <w:numId w:val="8"/>
        </w:numPr>
        <w:rPr>
          <w:b/>
        </w:rPr>
      </w:pPr>
      <w:r>
        <w:t>Multiple products can be added to single order. If product A and B is only available at Dealer A and Product C and D is available at Dealer B and the customer places it as a single order. The delivery person needs to know that as a two separate order from same customer.</w:t>
      </w:r>
    </w:p>
    <w:p w:rsidR="002C6D77" w:rsidRPr="002C6D77" w:rsidRDefault="002C6D77" w:rsidP="00560EA0">
      <w:pPr>
        <w:pStyle w:val="ListParagraph"/>
        <w:numPr>
          <w:ilvl w:val="1"/>
          <w:numId w:val="8"/>
        </w:numPr>
        <w:rPr>
          <w:b/>
        </w:rPr>
      </w:pPr>
      <w:r>
        <w:t>Pricing is needed to list down in application based on customers nearby dealer location. If two dealers are in same position with different price tiers at that time we need to take the maximum price of the product.</w:t>
      </w:r>
    </w:p>
    <w:p w:rsidR="002C6D77" w:rsidRPr="002C6D77" w:rsidRDefault="002C6D77" w:rsidP="00560EA0">
      <w:pPr>
        <w:pStyle w:val="ListParagraph"/>
        <w:numPr>
          <w:ilvl w:val="1"/>
          <w:numId w:val="8"/>
        </w:numPr>
        <w:rPr>
          <w:b/>
        </w:rPr>
      </w:pPr>
      <w:r>
        <w:t>If the product is not available in first location, it needs to reroute to the second nearest dealer.</w:t>
      </w:r>
    </w:p>
    <w:p w:rsidR="005347C1" w:rsidRDefault="005347C1" w:rsidP="00560EA0">
      <w:pPr>
        <w:pStyle w:val="ListParagraph"/>
        <w:numPr>
          <w:ilvl w:val="1"/>
          <w:numId w:val="8"/>
        </w:numPr>
        <w:rPr>
          <w:b/>
        </w:rPr>
      </w:pPr>
      <w:r>
        <w:t>Based on distance delivery price may vary.</w:t>
      </w:r>
    </w:p>
    <w:p w:rsidR="005347C1" w:rsidRPr="00CB567B" w:rsidRDefault="005347C1" w:rsidP="00560EA0">
      <w:pPr>
        <w:pStyle w:val="ListParagraph"/>
        <w:numPr>
          <w:ilvl w:val="1"/>
          <w:numId w:val="8"/>
        </w:numPr>
        <w:rPr>
          <w:b/>
        </w:rPr>
      </w:pPr>
      <w:r>
        <w:t>Offers can be applied by app admin at any time to make special sale.</w:t>
      </w:r>
    </w:p>
    <w:p w:rsidR="00CB567B" w:rsidRPr="005347C1" w:rsidRDefault="00CB567B" w:rsidP="00560EA0">
      <w:pPr>
        <w:pStyle w:val="ListParagraph"/>
        <w:numPr>
          <w:ilvl w:val="1"/>
          <w:numId w:val="8"/>
        </w:numPr>
        <w:rPr>
          <w:b/>
        </w:rPr>
      </w:pPr>
      <w:r>
        <w:t xml:space="preserve">If particular product is not available needed to suggest </w:t>
      </w:r>
    </w:p>
    <w:p w:rsidR="005347C1" w:rsidRPr="005347C1" w:rsidRDefault="005347C1" w:rsidP="005347C1">
      <w:pPr>
        <w:pStyle w:val="ListParagraph"/>
        <w:ind w:left="1440"/>
        <w:rPr>
          <w:b/>
        </w:rPr>
      </w:pPr>
    </w:p>
    <w:p w:rsidR="005347C1" w:rsidRDefault="005347C1" w:rsidP="005347C1">
      <w:r>
        <w:rPr>
          <w:b/>
        </w:rPr>
        <w:t>5</w:t>
      </w:r>
      <w:r>
        <w:t>.</w:t>
      </w:r>
      <w:r>
        <w:rPr>
          <w:b/>
        </w:rPr>
        <w:t>Delivery Process</w:t>
      </w:r>
      <w:r>
        <w:t>:</w:t>
      </w:r>
    </w:p>
    <w:p w:rsidR="005347C1" w:rsidRDefault="005347C1" w:rsidP="00560EA0">
      <w:pPr>
        <w:pStyle w:val="ListParagraph"/>
        <w:numPr>
          <w:ilvl w:val="0"/>
          <w:numId w:val="8"/>
        </w:numPr>
        <w:rPr>
          <w:b/>
        </w:rPr>
      </w:pPr>
      <w:r w:rsidRPr="00226B6B">
        <w:rPr>
          <w:b/>
        </w:rPr>
        <w:t>Required details</w:t>
      </w:r>
      <w:r>
        <w:rPr>
          <w:b/>
        </w:rPr>
        <w:t xml:space="preserve">: </w:t>
      </w:r>
    </w:p>
    <w:p w:rsidR="005347C1" w:rsidRPr="005347C1" w:rsidRDefault="005347C1" w:rsidP="00560EA0">
      <w:pPr>
        <w:pStyle w:val="ListParagraph"/>
        <w:numPr>
          <w:ilvl w:val="1"/>
          <w:numId w:val="8"/>
        </w:numPr>
        <w:rPr>
          <w:b/>
        </w:rPr>
      </w:pPr>
      <w:r>
        <w:t>Delivery man Id, Name, Location, Area covered, Accepted Order, Rejected order, Total Orders, Out zone orders</w:t>
      </w:r>
    </w:p>
    <w:p w:rsidR="005347C1" w:rsidRPr="005347C1" w:rsidRDefault="005347C1" w:rsidP="00560EA0">
      <w:pPr>
        <w:pStyle w:val="ListParagraph"/>
        <w:numPr>
          <w:ilvl w:val="1"/>
          <w:numId w:val="8"/>
        </w:numPr>
        <w:rPr>
          <w:b/>
        </w:rPr>
      </w:pPr>
      <w:r>
        <w:t>Verification Details</w:t>
      </w:r>
    </w:p>
    <w:p w:rsidR="005347C1" w:rsidRPr="005347C1" w:rsidRDefault="005347C1" w:rsidP="005347C1">
      <w:pPr>
        <w:pStyle w:val="ListParagraph"/>
        <w:ind w:left="1440"/>
        <w:rPr>
          <w:b/>
        </w:rPr>
      </w:pPr>
    </w:p>
    <w:p w:rsidR="005347C1" w:rsidRDefault="005347C1" w:rsidP="00560EA0">
      <w:pPr>
        <w:pStyle w:val="ListParagraph"/>
        <w:numPr>
          <w:ilvl w:val="0"/>
          <w:numId w:val="8"/>
        </w:numPr>
        <w:rPr>
          <w:b/>
        </w:rPr>
      </w:pPr>
      <w:r w:rsidRPr="00226B6B">
        <w:rPr>
          <w:b/>
        </w:rPr>
        <w:t>Expected steps and validation measures</w:t>
      </w:r>
      <w:r>
        <w:rPr>
          <w:b/>
        </w:rPr>
        <w:t>:</w:t>
      </w:r>
    </w:p>
    <w:p w:rsidR="005347C1" w:rsidRPr="005347C1" w:rsidRDefault="005347C1" w:rsidP="00560EA0">
      <w:pPr>
        <w:pStyle w:val="ListParagraph"/>
        <w:numPr>
          <w:ilvl w:val="1"/>
          <w:numId w:val="8"/>
        </w:numPr>
        <w:rPr>
          <w:b/>
        </w:rPr>
      </w:pPr>
      <w:r>
        <w:t>Ensuring Delivery to the customers after order has been placed</w:t>
      </w:r>
    </w:p>
    <w:p w:rsidR="005347C1" w:rsidRPr="009B1B8E" w:rsidRDefault="009B1B8E" w:rsidP="00560EA0">
      <w:pPr>
        <w:pStyle w:val="ListParagraph"/>
        <w:numPr>
          <w:ilvl w:val="1"/>
          <w:numId w:val="8"/>
        </w:numPr>
        <w:rPr>
          <w:b/>
        </w:rPr>
      </w:pPr>
      <w:r>
        <w:t>Location based mapping needed to be done</w:t>
      </w:r>
    </w:p>
    <w:p w:rsidR="00CB567B" w:rsidRPr="00CB567B" w:rsidRDefault="009B1B8E" w:rsidP="00560EA0">
      <w:pPr>
        <w:pStyle w:val="ListParagraph"/>
        <w:numPr>
          <w:ilvl w:val="1"/>
          <w:numId w:val="8"/>
        </w:numPr>
        <w:rPr>
          <w:b/>
        </w:rPr>
      </w:pPr>
      <w:r>
        <w:t>If Delivery man is busy, based on that time of delivery also needed to be changed.</w:t>
      </w:r>
    </w:p>
    <w:p w:rsidR="00CB567B" w:rsidRPr="00CB567B" w:rsidRDefault="00CB567B" w:rsidP="00CB567B">
      <w:pPr>
        <w:pStyle w:val="ListParagraph"/>
        <w:ind w:left="1440"/>
        <w:rPr>
          <w:b/>
        </w:rPr>
      </w:pPr>
    </w:p>
    <w:p w:rsidR="00CB567B" w:rsidRDefault="00CB567B" w:rsidP="00560EA0">
      <w:pPr>
        <w:pStyle w:val="ListParagraph"/>
        <w:numPr>
          <w:ilvl w:val="0"/>
          <w:numId w:val="8"/>
        </w:numPr>
        <w:rPr>
          <w:b/>
        </w:rPr>
      </w:pPr>
      <w:r>
        <w:rPr>
          <w:b/>
        </w:rPr>
        <w:t>Considered Scenarios and solutions:</w:t>
      </w:r>
    </w:p>
    <w:p w:rsidR="00CB567B" w:rsidRPr="00365017" w:rsidRDefault="007A0CF9" w:rsidP="00560EA0">
      <w:pPr>
        <w:pStyle w:val="ListParagraph"/>
        <w:numPr>
          <w:ilvl w:val="1"/>
          <w:numId w:val="8"/>
        </w:numPr>
        <w:rPr>
          <w:b/>
        </w:rPr>
      </w:pPr>
      <w:r>
        <w:t xml:space="preserve">Multiple </w:t>
      </w:r>
      <w:r w:rsidR="00365017">
        <w:t>deliveries can be delivered at same time by the single DM.</w:t>
      </w:r>
    </w:p>
    <w:p w:rsidR="00365017" w:rsidRPr="00365017" w:rsidRDefault="00365017" w:rsidP="00560EA0">
      <w:pPr>
        <w:pStyle w:val="ListParagraph"/>
        <w:numPr>
          <w:ilvl w:val="1"/>
          <w:numId w:val="8"/>
        </w:numPr>
        <w:rPr>
          <w:b/>
        </w:rPr>
      </w:pPr>
      <w:r>
        <w:t>Delivery time can be set by user to receive.</w:t>
      </w:r>
    </w:p>
    <w:p w:rsidR="00365017" w:rsidRPr="00365017" w:rsidRDefault="00365017" w:rsidP="00560EA0">
      <w:pPr>
        <w:pStyle w:val="ListParagraph"/>
        <w:numPr>
          <w:ilvl w:val="1"/>
          <w:numId w:val="8"/>
        </w:numPr>
        <w:rPr>
          <w:b/>
        </w:rPr>
      </w:pPr>
      <w:r>
        <w:t>If Multiple orders has been placed at same time with different customers. First delivery needed to be deliver to the nearest store.</w:t>
      </w:r>
    </w:p>
    <w:p w:rsidR="00365017" w:rsidRDefault="00D1796F" w:rsidP="00560EA0">
      <w:pPr>
        <w:pStyle w:val="ListParagraph"/>
        <w:numPr>
          <w:ilvl w:val="1"/>
          <w:numId w:val="8"/>
        </w:numPr>
        <w:rPr>
          <w:b/>
        </w:rPr>
      </w:pPr>
      <w:r>
        <w:lastRenderedPageBreak/>
        <w:t>How will application support planned deliveries if any</w:t>
      </w:r>
      <w:r w:rsidR="00395B55">
        <w:t>?</w:t>
      </w:r>
    </w:p>
    <w:p w:rsidR="005347C1" w:rsidRPr="005347C1" w:rsidRDefault="005347C1" w:rsidP="005347C1">
      <w:pPr>
        <w:rPr>
          <w:b/>
        </w:rPr>
      </w:pPr>
    </w:p>
    <w:p w:rsidR="005347C1" w:rsidRPr="005347C1" w:rsidRDefault="005347C1" w:rsidP="005347C1">
      <w:pPr>
        <w:rPr>
          <w:b/>
        </w:rPr>
      </w:pPr>
    </w:p>
    <w:p w:rsidR="006A4307" w:rsidRDefault="006A4307" w:rsidP="0011677C"/>
    <w:p w:rsidR="006B5B0D" w:rsidRPr="00FD541C" w:rsidRDefault="006B5B0D" w:rsidP="0011677C">
      <w:pPr>
        <w:rPr>
          <w:b/>
        </w:rPr>
      </w:pPr>
      <w:bookmarkStart w:id="1" w:name="_GoBack"/>
      <w:r w:rsidRPr="00FD541C">
        <w:rPr>
          <w:b/>
        </w:rPr>
        <w:t>Functional Requirements:</w:t>
      </w:r>
    </w:p>
    <w:bookmarkEnd w:id="1"/>
    <w:p w:rsidR="006B5B0D" w:rsidRDefault="006B5B0D" w:rsidP="00560EA0">
      <w:pPr>
        <w:pStyle w:val="ListParagraph"/>
        <w:numPr>
          <w:ilvl w:val="0"/>
          <w:numId w:val="11"/>
        </w:numPr>
      </w:pPr>
      <w:r>
        <w:t>Registration steps for users.</w:t>
      </w:r>
    </w:p>
    <w:p w:rsidR="006B5B0D" w:rsidRDefault="006B5B0D" w:rsidP="00560EA0">
      <w:pPr>
        <w:pStyle w:val="ListParagraph"/>
        <w:numPr>
          <w:ilvl w:val="0"/>
          <w:numId w:val="11"/>
        </w:numPr>
      </w:pPr>
      <w:r>
        <w:t>Product list down</w:t>
      </w:r>
    </w:p>
    <w:p w:rsidR="006B5B0D" w:rsidRDefault="006B5B0D" w:rsidP="00560EA0">
      <w:pPr>
        <w:pStyle w:val="ListParagraph"/>
        <w:numPr>
          <w:ilvl w:val="0"/>
          <w:numId w:val="11"/>
        </w:numPr>
      </w:pPr>
      <w:r>
        <w:t>Similar products needed to be list down while searching.</w:t>
      </w:r>
    </w:p>
    <w:p w:rsidR="006B5B0D" w:rsidRDefault="006B5B0D" w:rsidP="00560EA0">
      <w:pPr>
        <w:pStyle w:val="ListParagraph"/>
        <w:numPr>
          <w:ilvl w:val="0"/>
          <w:numId w:val="11"/>
        </w:numPr>
      </w:pPr>
      <w:r>
        <w:t>Multiple products can be added under single order to the cart.</w:t>
      </w:r>
    </w:p>
    <w:p w:rsidR="006B5B0D" w:rsidRDefault="006B5B0D" w:rsidP="00560EA0">
      <w:pPr>
        <w:pStyle w:val="ListParagraph"/>
        <w:numPr>
          <w:ilvl w:val="0"/>
          <w:numId w:val="11"/>
        </w:numPr>
      </w:pPr>
      <w:r>
        <w:t xml:space="preserve">From cart user can place the order by adding address and card </w:t>
      </w:r>
      <w:r w:rsidR="00395B55">
        <w:t>details (</w:t>
      </w:r>
      <w:r>
        <w:t xml:space="preserve">Tax </w:t>
      </w:r>
      <w:r w:rsidR="00395B55">
        <w:t>and offers will reflect on order if needed</w:t>
      </w:r>
      <w:r>
        <w:t>)</w:t>
      </w:r>
    </w:p>
    <w:p w:rsidR="00395B55" w:rsidRDefault="00395B55" w:rsidP="00560EA0">
      <w:pPr>
        <w:pStyle w:val="ListParagraph"/>
        <w:numPr>
          <w:ilvl w:val="0"/>
          <w:numId w:val="11"/>
        </w:numPr>
      </w:pPr>
      <w:r>
        <w:t>Admin can add products list and stocks from dealers and re update the pricing structure after verifying (Refer admin panel module for more understanding).</w:t>
      </w:r>
    </w:p>
    <w:p w:rsidR="00395B55" w:rsidRDefault="00395B55" w:rsidP="00560EA0">
      <w:pPr>
        <w:pStyle w:val="ListParagraph"/>
        <w:numPr>
          <w:ilvl w:val="0"/>
          <w:numId w:val="11"/>
        </w:numPr>
      </w:pPr>
      <w:r>
        <w:t>Needed a centralized configuration file to change company name, logo and colors if multiple customers needed similar products.</w:t>
      </w:r>
    </w:p>
    <w:p w:rsidR="00395B55" w:rsidRDefault="00395B55" w:rsidP="00560EA0">
      <w:pPr>
        <w:pStyle w:val="ListParagraph"/>
        <w:numPr>
          <w:ilvl w:val="0"/>
          <w:numId w:val="11"/>
        </w:numPr>
      </w:pPr>
      <w:r>
        <w:t>Admin panel for our developers to enable or disable the particular module for customers.</w:t>
      </w:r>
    </w:p>
    <w:p w:rsidR="00395B55" w:rsidRDefault="00395B55" w:rsidP="00560EA0">
      <w:pPr>
        <w:pStyle w:val="ListParagraph"/>
        <w:numPr>
          <w:ilvl w:val="0"/>
          <w:numId w:val="11"/>
        </w:numPr>
      </w:pPr>
      <w:r>
        <w:t>Data bases can be created automatically based on client requirement with columns in excel.</w:t>
      </w:r>
    </w:p>
    <w:p w:rsidR="00482C42" w:rsidRDefault="00482C42" w:rsidP="00560EA0">
      <w:pPr>
        <w:pStyle w:val="ListParagraph"/>
        <w:numPr>
          <w:ilvl w:val="0"/>
          <w:numId w:val="11"/>
        </w:numPr>
      </w:pPr>
      <w:r>
        <w:t>Bulk upload of products and pricing can be added via application</w:t>
      </w:r>
    </w:p>
    <w:p w:rsidR="00482C42" w:rsidRDefault="00482C42" w:rsidP="00482C42"/>
    <w:p w:rsidR="00482C42" w:rsidRDefault="00482C42" w:rsidP="00482C42">
      <w:r>
        <w:t>Admin Panel – Web Application</w:t>
      </w:r>
    </w:p>
    <w:p w:rsidR="00482C42" w:rsidRDefault="00482C42" w:rsidP="00482C42">
      <w:r>
        <w:t>Ecommerce app – Mobile application</w:t>
      </w:r>
    </w:p>
    <w:p w:rsidR="00482C42" w:rsidRDefault="00482C42" w:rsidP="00482C42"/>
    <w:p w:rsidR="00482C42" w:rsidRDefault="00482C42" w:rsidP="00482C42">
      <w:r>
        <w:t xml:space="preserve">The data’s which is added by the admin panel needed to reflect in the mobile app. </w:t>
      </w:r>
    </w:p>
    <w:p w:rsidR="006B5B0D" w:rsidRPr="00495014" w:rsidRDefault="006B5B0D" w:rsidP="0011677C"/>
    <w:sectPr w:rsidR="006B5B0D" w:rsidRPr="00495014" w:rsidSect="008553BB">
      <w:headerReference w:type="default" r:id="rId15"/>
      <w:footerReference w:type="default" r:id="rId16"/>
      <w:pgSz w:w="12240" w:h="15840" w:code="1"/>
      <w:pgMar w:top="1701" w:right="720" w:bottom="1673" w:left="72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EA0" w:rsidRDefault="00560EA0" w:rsidP="008F1194">
      <w:pPr>
        <w:spacing w:after="0" w:line="240" w:lineRule="auto"/>
      </w:pPr>
      <w:r>
        <w:separator/>
      </w:r>
    </w:p>
  </w:endnote>
  <w:endnote w:type="continuationSeparator" w:id="0">
    <w:p w:rsidR="00560EA0" w:rsidRDefault="00560EA0" w:rsidP="008F1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5077175"/>
      <w:docPartObj>
        <w:docPartGallery w:val="Page Numbers (Bottom of Page)"/>
        <w:docPartUnique/>
      </w:docPartObj>
    </w:sdtPr>
    <w:sdtEndPr>
      <w:rPr>
        <w:noProof/>
      </w:rPr>
    </w:sdtEndPr>
    <w:sdtContent>
      <w:p w:rsidR="0003498B" w:rsidRDefault="0003498B" w:rsidP="009544F4">
        <w:pPr>
          <w:pStyle w:val="Footer"/>
          <w:jc w:val="center"/>
        </w:pPr>
        <w:r>
          <w:rPr>
            <w:noProof/>
          </w:rPr>
          <mc:AlternateContent>
            <mc:Choice Requires="wps">
              <w:drawing>
                <wp:anchor distT="0" distB="0" distL="114300" distR="114300" simplePos="0" relativeHeight="251633661" behindDoc="1" locked="0" layoutInCell="1" allowOverlap="1" wp14:anchorId="361F2DA6" wp14:editId="644A81A4">
                  <wp:simplePos x="0" y="0"/>
                  <wp:positionH relativeFrom="margin">
                    <wp:align>center</wp:align>
                  </wp:positionH>
                  <wp:positionV relativeFrom="page">
                    <wp:align>bottom</wp:align>
                  </wp:positionV>
                  <wp:extent cx="6858000" cy="859536"/>
                  <wp:effectExtent l="0" t="0" r="2540" b="0"/>
                  <wp:wrapNone/>
                  <wp:docPr id="36" name="Rectangl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6858000" cy="859536"/>
                          </a:xfrm>
                          <a:prstGeom prst="rect">
                            <a:avLst/>
                          </a:prstGeom>
                          <a:solidFill>
                            <a:schemeClr val="accent1"/>
                          </a:solidFill>
                          <a:ln w="12700">
                            <a:miter lim="400000"/>
                          </a:ln>
                        </wps:spPr>
                        <wps:bodyPr lIns="38100" tIns="38100" rIns="38100" bIns="38100" anchor="ctr"/>
                      </wps:wsp>
                    </a:graphicData>
                  </a:graphic>
                  <wp14:sizeRelH relativeFrom="margin">
                    <wp14:pctWidth>100000</wp14:pctWidth>
                  </wp14:sizeRelH>
                  <wp14:sizeRelV relativeFrom="margin">
                    <wp14:pctHeight>0</wp14:pctHeight>
                  </wp14:sizeRelV>
                </wp:anchor>
              </w:drawing>
            </mc:Choice>
            <mc:Fallback>
              <w:pict>
                <v:rect w14:anchorId="101CA805" id="Rectangle" o:spid="_x0000_s1026" style="position:absolute;margin-left:0;margin-top:0;width:540pt;height:67.7pt;z-index:-251682819;visibility:visible;mso-wrap-style:square;mso-width-percent:1000;mso-height-percent:0;mso-wrap-distance-left:9pt;mso-wrap-distance-top:0;mso-wrap-distance-right:9pt;mso-wrap-distance-bottom:0;mso-position-horizontal:center;mso-position-horizontal-relative:margin;mso-position-vertical:bottom;mso-position-vertical-relative:page;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" fillcolor="#264d2b [3204]" stroked="f" strokeweight="1pt">
                  <v:stroke miterlimit="4"/>
                  <v:textbox inset="3pt,3pt,3pt,3pt"/>
                  <w10:wrap anchorx="margin" anchory="page"/>
                </v:rect>
              </w:pict>
            </mc:Fallback>
          </mc:AlternateContent>
        </w:r>
        <w:r>
          <w:rPr>
            <w:noProof/>
          </w:rPr>
          <mc:AlternateContent>
            <mc:Choice Requires="wps">
              <w:drawing>
                <wp:anchor distT="0" distB="0" distL="114300" distR="114300" simplePos="0" relativeHeight="251634685" behindDoc="1" locked="0" layoutInCell="1" allowOverlap="1" wp14:anchorId="14069212" wp14:editId="195C4C25">
                  <wp:simplePos x="0" y="0"/>
                  <wp:positionH relativeFrom="margin">
                    <wp:align>center</wp:align>
                  </wp:positionH>
                  <wp:positionV relativeFrom="page">
                    <wp:align>bottom</wp:align>
                  </wp:positionV>
                  <wp:extent cx="6858000" cy="914664"/>
                  <wp:effectExtent l="0" t="0" r="2540" b="0"/>
                  <wp:wrapNone/>
                  <wp:docPr id="37" name="Shape">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6858000" cy="914664"/>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a:graphicData>
                  </a:graphic>
                  <wp14:sizeRelH relativeFrom="margin">
                    <wp14:pctWidth>100000</wp14:pctWidth>
                  </wp14:sizeRelH>
                </wp:anchor>
              </w:drawing>
            </mc:Choice>
            <mc:Fallback>
              <w:pict>
                <v:shape w14:anchorId="1F6CC38A" id="Shape" o:spid="_x0000_s1026" style="position:absolute;margin-left:0;margin-top:0;width:540pt;height:1in;z-index:-251681795;visibility:visible;mso-wrap-style:square;mso-width-percent:1000;mso-wrap-distance-left:9pt;mso-wrap-distance-top:0;mso-wrap-distance-right:9pt;mso-wrap-distance-bottom:0;mso-position-horizontal:center;mso-position-horizontal-relative:margin;mso-position-vertical:bottom;mso-position-vertical-relative:page;mso-width-percent:1000;mso-width-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332;3429000,457332;3429000,457332;3429000,457332" o:connectangles="0,90,180,270"/>
                  <w10:wrap anchorx="margin" anchory="page"/>
                </v:shape>
              </w:pict>
            </mc:Fallback>
          </mc:AlternateContent>
        </w:r>
        <w:r>
          <w:fldChar w:fldCharType="begin"/>
        </w:r>
        <w:r>
          <w:instrText xml:space="preserve"> PAGE   \* MERGEFORMAT </w:instrText>
        </w:r>
        <w:r>
          <w:fldChar w:fldCharType="separate"/>
        </w:r>
        <w:r>
          <w:rPr>
            <w:noProof/>
          </w:rPr>
          <w:t>9</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98B" w:rsidRDefault="0003498B">
    <w:pPr>
      <w:pStyle w:val="Footer"/>
    </w:pPr>
    <w:r>
      <w:rPr>
        <w:noProof/>
      </w:rPr>
      <mc:AlternateContent>
        <mc:Choice Requires="wpg">
          <w:drawing>
            <wp:anchor distT="0" distB="0" distL="114300" distR="114300" simplePos="0" relativeHeight="251734016" behindDoc="1" locked="0" layoutInCell="1" allowOverlap="1" wp14:anchorId="477B0C37" wp14:editId="4911421E">
              <wp:simplePos x="0" y="0"/>
              <wp:positionH relativeFrom="margin">
                <wp:align>center</wp:align>
              </wp:positionH>
              <wp:positionV relativeFrom="page">
                <wp:align>bottom</wp:align>
              </wp:positionV>
              <wp:extent cx="6858000" cy="923544"/>
              <wp:effectExtent l="0" t="0" r="0" b="0"/>
              <wp:wrapNone/>
              <wp:docPr id="199" name="Group 19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200"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201" name="Shape">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32CA7D85" id="Group 199" o:spid="_x0000_s1026" style="position:absolute;margin-left:0;margin-top:0;width:540pt;height:72.7pt;z-index:-251582464;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98B" w:rsidRDefault="0003498B" w:rsidP="001900D7">
    <w:pPr>
      <w:pStyle w:val="Footer"/>
      <w:jc w:val="center"/>
    </w:pPr>
    <w:sdt>
      <w:sdtPr>
        <w:id w:val="-1079895820"/>
        <w:docPartObj>
          <w:docPartGallery w:val="Page Numbers (Bottom of Page)"/>
          <w:docPartUnique/>
        </w:docPartObj>
      </w:sdtPr>
      <w:sdtEndPr>
        <w:rPr>
          <w:noProof/>
        </w:rPr>
      </w:sdtEndPr>
      <w:sdtContent>
        <w:r>
          <w:rPr>
            <w:noProof/>
          </w:rPr>
          <mc:AlternateContent>
            <mc:Choice Requires="wpg">
              <w:drawing>
                <wp:anchor distT="0" distB="0" distL="114300" distR="114300" simplePos="0" relativeHeight="251725824" behindDoc="1" locked="0" layoutInCell="1" allowOverlap="1" wp14:anchorId="670486F2" wp14:editId="6F55104E">
                  <wp:simplePos x="0" y="0"/>
                  <wp:positionH relativeFrom="margin">
                    <wp:align>center</wp:align>
                  </wp:positionH>
                  <wp:positionV relativeFrom="page">
                    <wp:align>bottom</wp:align>
                  </wp:positionV>
                  <wp:extent cx="6858000" cy="923544"/>
                  <wp:effectExtent l="0" t="0" r="0" b="0"/>
                  <wp:wrapNone/>
                  <wp:docPr id="26" name="Group 2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6858000" cy="923544"/>
                            <a:chOff x="0" y="0"/>
                            <a:chExt cx="6858000" cy="924560"/>
                          </a:xfrm>
                        </wpg:grpSpPr>
                        <wps:wsp>
                          <wps:cNvPr id="35" name="Rectangle"/>
                          <wps:cNvSpPr/>
                          <wps:spPr>
                            <a:xfrm>
                              <a:off x="0" y="60960"/>
                              <a:ext cx="6858000" cy="863600"/>
                            </a:xfrm>
                            <a:prstGeom prst="rect">
                              <a:avLst/>
                            </a:prstGeom>
                            <a:solidFill>
                              <a:schemeClr val="accent1"/>
                            </a:solidFill>
                            <a:ln w="12700">
                              <a:miter lim="400000"/>
                            </a:ln>
                          </wps:spPr>
                          <wps:bodyPr lIns="38100" tIns="38100" rIns="38100" bIns="38100" anchor="ctr"/>
                        </wps:wsp>
                        <wps:wsp>
                          <wps:cNvPr id="40" name="Shape"/>
                          <wps:cNvSpPr/>
                          <wps:spPr>
                            <a:xfrm>
                              <a:off x="0" y="0"/>
                              <a:ext cx="6858000" cy="915670"/>
                            </a:xfrm>
                            <a:custGeom>
                              <a:avLst/>
                              <a:gdLst/>
                              <a:ahLst/>
                              <a:cxnLst>
                                <a:cxn ang="0">
                                  <a:pos x="wd2" y="hd2"/>
                                </a:cxn>
                                <a:cxn ang="5400000">
                                  <a:pos x="wd2" y="hd2"/>
                                </a:cxn>
                                <a:cxn ang="10800000">
                                  <a:pos x="wd2" y="hd2"/>
                                </a:cxn>
                                <a:cxn ang="16200000">
                                  <a:pos x="wd2" y="hd2"/>
                                </a:cxn>
                              </a:cxnLst>
                              <a:rect l="0" t="0" r="r" b="b"/>
                              <a:pathLst>
                                <a:path w="21600" h="21600" extrusionOk="0">
                                  <a:moveTo>
                                    <a:pt x="18904" y="14889"/>
                                  </a:moveTo>
                                  <a:lnTo>
                                    <a:pt x="18836" y="14889"/>
                                  </a:lnTo>
                                  <a:lnTo>
                                    <a:pt x="18836" y="14380"/>
                                  </a:lnTo>
                                  <a:cubicBezTo>
                                    <a:pt x="18836" y="14320"/>
                                    <a:pt x="18828" y="14260"/>
                                    <a:pt x="18820" y="14260"/>
                                  </a:cubicBezTo>
                                  <a:lnTo>
                                    <a:pt x="18700" y="14260"/>
                                  </a:lnTo>
                                  <a:cubicBezTo>
                                    <a:pt x="18692" y="14260"/>
                                    <a:pt x="18684" y="14320"/>
                                    <a:pt x="18684" y="14380"/>
                                  </a:cubicBezTo>
                                  <a:lnTo>
                                    <a:pt x="18684" y="14889"/>
                                  </a:lnTo>
                                  <a:lnTo>
                                    <a:pt x="18616" y="14889"/>
                                  </a:lnTo>
                                  <a:cubicBezTo>
                                    <a:pt x="18608" y="14889"/>
                                    <a:pt x="18600" y="14949"/>
                                    <a:pt x="18600" y="15009"/>
                                  </a:cubicBezTo>
                                  <a:lnTo>
                                    <a:pt x="18600" y="15908"/>
                                  </a:lnTo>
                                  <a:cubicBezTo>
                                    <a:pt x="18600" y="15968"/>
                                    <a:pt x="18608" y="16028"/>
                                    <a:pt x="18616" y="16028"/>
                                  </a:cubicBezTo>
                                  <a:lnTo>
                                    <a:pt x="18684" y="16028"/>
                                  </a:lnTo>
                                  <a:lnTo>
                                    <a:pt x="18684" y="16537"/>
                                  </a:lnTo>
                                  <a:cubicBezTo>
                                    <a:pt x="18684" y="16597"/>
                                    <a:pt x="18692" y="16657"/>
                                    <a:pt x="18700" y="16657"/>
                                  </a:cubicBezTo>
                                  <a:lnTo>
                                    <a:pt x="18820" y="16657"/>
                                  </a:lnTo>
                                  <a:cubicBezTo>
                                    <a:pt x="18828" y="16657"/>
                                    <a:pt x="18836" y="16597"/>
                                    <a:pt x="18836" y="16537"/>
                                  </a:cubicBezTo>
                                  <a:lnTo>
                                    <a:pt x="18836" y="16028"/>
                                  </a:lnTo>
                                  <a:lnTo>
                                    <a:pt x="18904" y="16028"/>
                                  </a:lnTo>
                                  <a:cubicBezTo>
                                    <a:pt x="18912" y="16028"/>
                                    <a:pt x="18920" y="15968"/>
                                    <a:pt x="18920" y="15908"/>
                                  </a:cubicBezTo>
                                  <a:lnTo>
                                    <a:pt x="18920" y="15009"/>
                                  </a:lnTo>
                                  <a:cubicBezTo>
                                    <a:pt x="18916" y="14919"/>
                                    <a:pt x="18912" y="14889"/>
                                    <a:pt x="18904" y="14889"/>
                                  </a:cubicBezTo>
                                  <a:close/>
                                  <a:moveTo>
                                    <a:pt x="18484" y="6022"/>
                                  </a:moveTo>
                                  <a:lnTo>
                                    <a:pt x="18420" y="6022"/>
                                  </a:lnTo>
                                  <a:lnTo>
                                    <a:pt x="18420" y="5542"/>
                                  </a:lnTo>
                                  <a:cubicBezTo>
                                    <a:pt x="18420" y="5482"/>
                                    <a:pt x="18416" y="5452"/>
                                    <a:pt x="18408" y="5452"/>
                                  </a:cubicBezTo>
                                  <a:lnTo>
                                    <a:pt x="18300" y="5452"/>
                                  </a:lnTo>
                                  <a:cubicBezTo>
                                    <a:pt x="18292" y="5452"/>
                                    <a:pt x="18288" y="5482"/>
                                    <a:pt x="18288" y="5542"/>
                                  </a:cubicBezTo>
                                  <a:lnTo>
                                    <a:pt x="18288" y="6022"/>
                                  </a:lnTo>
                                  <a:lnTo>
                                    <a:pt x="18224" y="6022"/>
                                  </a:lnTo>
                                  <a:cubicBezTo>
                                    <a:pt x="18216" y="6022"/>
                                    <a:pt x="18212" y="6052"/>
                                    <a:pt x="18212" y="6111"/>
                                  </a:cubicBezTo>
                                  <a:lnTo>
                                    <a:pt x="18212" y="6920"/>
                                  </a:lnTo>
                                  <a:cubicBezTo>
                                    <a:pt x="18212" y="6980"/>
                                    <a:pt x="18216" y="7010"/>
                                    <a:pt x="18224" y="7010"/>
                                  </a:cubicBezTo>
                                  <a:lnTo>
                                    <a:pt x="18288" y="7010"/>
                                  </a:lnTo>
                                  <a:lnTo>
                                    <a:pt x="18288" y="7490"/>
                                  </a:lnTo>
                                  <a:cubicBezTo>
                                    <a:pt x="18288" y="7549"/>
                                    <a:pt x="18292" y="7579"/>
                                    <a:pt x="18300" y="7579"/>
                                  </a:cubicBezTo>
                                  <a:lnTo>
                                    <a:pt x="18408" y="7579"/>
                                  </a:lnTo>
                                  <a:cubicBezTo>
                                    <a:pt x="18416" y="7579"/>
                                    <a:pt x="18420" y="7549"/>
                                    <a:pt x="18420" y="7490"/>
                                  </a:cubicBezTo>
                                  <a:lnTo>
                                    <a:pt x="18420" y="7010"/>
                                  </a:lnTo>
                                  <a:lnTo>
                                    <a:pt x="18484" y="7010"/>
                                  </a:lnTo>
                                  <a:cubicBezTo>
                                    <a:pt x="18492" y="7010"/>
                                    <a:pt x="18496" y="6980"/>
                                    <a:pt x="18496" y="6920"/>
                                  </a:cubicBezTo>
                                  <a:lnTo>
                                    <a:pt x="18496" y="6111"/>
                                  </a:lnTo>
                                  <a:cubicBezTo>
                                    <a:pt x="18500" y="6052"/>
                                    <a:pt x="18492" y="6022"/>
                                    <a:pt x="18484" y="6022"/>
                                  </a:cubicBezTo>
                                  <a:close/>
                                  <a:moveTo>
                                    <a:pt x="18904" y="20761"/>
                                  </a:moveTo>
                                  <a:lnTo>
                                    <a:pt x="18836" y="20761"/>
                                  </a:lnTo>
                                  <a:lnTo>
                                    <a:pt x="18836" y="20252"/>
                                  </a:lnTo>
                                  <a:cubicBezTo>
                                    <a:pt x="18836" y="20192"/>
                                    <a:pt x="18828" y="20132"/>
                                    <a:pt x="18820" y="20132"/>
                                  </a:cubicBezTo>
                                  <a:lnTo>
                                    <a:pt x="18700" y="20132"/>
                                  </a:lnTo>
                                  <a:cubicBezTo>
                                    <a:pt x="18692" y="20132"/>
                                    <a:pt x="18684" y="20192"/>
                                    <a:pt x="18684" y="20252"/>
                                  </a:cubicBezTo>
                                  <a:lnTo>
                                    <a:pt x="18684" y="20761"/>
                                  </a:lnTo>
                                  <a:lnTo>
                                    <a:pt x="18616" y="20761"/>
                                  </a:lnTo>
                                  <a:cubicBezTo>
                                    <a:pt x="18608" y="20761"/>
                                    <a:pt x="18600" y="20821"/>
                                    <a:pt x="18600" y="20881"/>
                                  </a:cubicBezTo>
                                  <a:lnTo>
                                    <a:pt x="18600" y="21600"/>
                                  </a:lnTo>
                                  <a:lnTo>
                                    <a:pt x="18916" y="21600"/>
                                  </a:lnTo>
                                  <a:lnTo>
                                    <a:pt x="18916" y="20881"/>
                                  </a:lnTo>
                                  <a:cubicBezTo>
                                    <a:pt x="18916" y="20821"/>
                                    <a:pt x="18912" y="20761"/>
                                    <a:pt x="18904" y="20761"/>
                                  </a:cubicBezTo>
                                  <a:close/>
                                  <a:moveTo>
                                    <a:pt x="18904" y="9017"/>
                                  </a:moveTo>
                                  <a:lnTo>
                                    <a:pt x="18836" y="9017"/>
                                  </a:lnTo>
                                  <a:lnTo>
                                    <a:pt x="18836" y="8508"/>
                                  </a:lnTo>
                                  <a:cubicBezTo>
                                    <a:pt x="18836" y="8448"/>
                                    <a:pt x="18828" y="8388"/>
                                    <a:pt x="18820" y="8388"/>
                                  </a:cubicBezTo>
                                  <a:lnTo>
                                    <a:pt x="18700" y="8388"/>
                                  </a:lnTo>
                                  <a:cubicBezTo>
                                    <a:pt x="18692" y="8388"/>
                                    <a:pt x="18684" y="8448"/>
                                    <a:pt x="18684" y="8508"/>
                                  </a:cubicBezTo>
                                  <a:lnTo>
                                    <a:pt x="18684" y="9017"/>
                                  </a:lnTo>
                                  <a:lnTo>
                                    <a:pt x="18616" y="9017"/>
                                  </a:lnTo>
                                  <a:cubicBezTo>
                                    <a:pt x="18608" y="9017"/>
                                    <a:pt x="18600" y="9077"/>
                                    <a:pt x="18600" y="9137"/>
                                  </a:cubicBezTo>
                                  <a:lnTo>
                                    <a:pt x="18600" y="10036"/>
                                  </a:lnTo>
                                  <a:cubicBezTo>
                                    <a:pt x="18600" y="10096"/>
                                    <a:pt x="18608" y="10156"/>
                                    <a:pt x="18616" y="10156"/>
                                  </a:cubicBezTo>
                                  <a:lnTo>
                                    <a:pt x="18684" y="10156"/>
                                  </a:lnTo>
                                  <a:lnTo>
                                    <a:pt x="18684" y="10665"/>
                                  </a:lnTo>
                                  <a:cubicBezTo>
                                    <a:pt x="18684" y="10725"/>
                                    <a:pt x="18692" y="10785"/>
                                    <a:pt x="18700" y="10785"/>
                                  </a:cubicBezTo>
                                  <a:lnTo>
                                    <a:pt x="18820" y="10785"/>
                                  </a:lnTo>
                                  <a:cubicBezTo>
                                    <a:pt x="18828" y="10785"/>
                                    <a:pt x="18836" y="10725"/>
                                    <a:pt x="18836" y="10665"/>
                                  </a:cubicBezTo>
                                  <a:lnTo>
                                    <a:pt x="18836" y="10156"/>
                                  </a:lnTo>
                                  <a:lnTo>
                                    <a:pt x="18904" y="10156"/>
                                  </a:lnTo>
                                  <a:cubicBezTo>
                                    <a:pt x="18912" y="10156"/>
                                    <a:pt x="18920" y="10096"/>
                                    <a:pt x="18920" y="10036"/>
                                  </a:cubicBezTo>
                                  <a:lnTo>
                                    <a:pt x="18920" y="9137"/>
                                  </a:lnTo>
                                  <a:cubicBezTo>
                                    <a:pt x="18916" y="9047"/>
                                    <a:pt x="18912" y="9017"/>
                                    <a:pt x="18904" y="9017"/>
                                  </a:cubicBezTo>
                                  <a:close/>
                                  <a:moveTo>
                                    <a:pt x="18904" y="3116"/>
                                  </a:moveTo>
                                  <a:lnTo>
                                    <a:pt x="18836" y="3116"/>
                                  </a:lnTo>
                                  <a:lnTo>
                                    <a:pt x="18836" y="2606"/>
                                  </a:lnTo>
                                  <a:cubicBezTo>
                                    <a:pt x="18836" y="2546"/>
                                    <a:pt x="18828" y="2487"/>
                                    <a:pt x="18820" y="2487"/>
                                  </a:cubicBezTo>
                                  <a:lnTo>
                                    <a:pt x="18700" y="2487"/>
                                  </a:lnTo>
                                  <a:cubicBezTo>
                                    <a:pt x="18692" y="2487"/>
                                    <a:pt x="18684" y="2546"/>
                                    <a:pt x="18684" y="2606"/>
                                  </a:cubicBezTo>
                                  <a:lnTo>
                                    <a:pt x="18684" y="3116"/>
                                  </a:lnTo>
                                  <a:lnTo>
                                    <a:pt x="18616" y="3116"/>
                                  </a:lnTo>
                                  <a:cubicBezTo>
                                    <a:pt x="18608" y="3116"/>
                                    <a:pt x="18600" y="3176"/>
                                    <a:pt x="18600" y="3236"/>
                                  </a:cubicBezTo>
                                  <a:lnTo>
                                    <a:pt x="18600" y="4134"/>
                                  </a:lnTo>
                                  <a:cubicBezTo>
                                    <a:pt x="18600" y="4194"/>
                                    <a:pt x="18608" y="4254"/>
                                    <a:pt x="18616" y="4254"/>
                                  </a:cubicBezTo>
                                  <a:lnTo>
                                    <a:pt x="18684" y="4254"/>
                                  </a:lnTo>
                                  <a:lnTo>
                                    <a:pt x="18684" y="4763"/>
                                  </a:lnTo>
                                  <a:cubicBezTo>
                                    <a:pt x="18684" y="4823"/>
                                    <a:pt x="18692" y="4883"/>
                                    <a:pt x="18700" y="4883"/>
                                  </a:cubicBezTo>
                                  <a:lnTo>
                                    <a:pt x="18820" y="4883"/>
                                  </a:lnTo>
                                  <a:cubicBezTo>
                                    <a:pt x="18828" y="4883"/>
                                    <a:pt x="18836" y="4823"/>
                                    <a:pt x="18836" y="4763"/>
                                  </a:cubicBezTo>
                                  <a:lnTo>
                                    <a:pt x="18836" y="4254"/>
                                  </a:lnTo>
                                  <a:lnTo>
                                    <a:pt x="18904" y="4254"/>
                                  </a:lnTo>
                                  <a:cubicBezTo>
                                    <a:pt x="18912" y="4254"/>
                                    <a:pt x="18920" y="4194"/>
                                    <a:pt x="18920" y="4134"/>
                                  </a:cubicBezTo>
                                  <a:lnTo>
                                    <a:pt x="18920" y="3236"/>
                                  </a:lnTo>
                                  <a:cubicBezTo>
                                    <a:pt x="18916" y="3176"/>
                                    <a:pt x="18912" y="3116"/>
                                    <a:pt x="18904" y="3116"/>
                                  </a:cubicBezTo>
                                  <a:close/>
                                  <a:moveTo>
                                    <a:pt x="18484" y="17825"/>
                                  </a:moveTo>
                                  <a:lnTo>
                                    <a:pt x="18420" y="17825"/>
                                  </a:lnTo>
                                  <a:lnTo>
                                    <a:pt x="18420" y="17346"/>
                                  </a:lnTo>
                                  <a:cubicBezTo>
                                    <a:pt x="18420" y="17286"/>
                                    <a:pt x="18416" y="17256"/>
                                    <a:pt x="18408" y="17256"/>
                                  </a:cubicBezTo>
                                  <a:lnTo>
                                    <a:pt x="18300" y="17256"/>
                                  </a:lnTo>
                                  <a:cubicBezTo>
                                    <a:pt x="18292" y="17256"/>
                                    <a:pt x="18288" y="17286"/>
                                    <a:pt x="18288" y="17346"/>
                                  </a:cubicBezTo>
                                  <a:lnTo>
                                    <a:pt x="18288" y="17825"/>
                                  </a:lnTo>
                                  <a:lnTo>
                                    <a:pt x="18224" y="17825"/>
                                  </a:lnTo>
                                  <a:cubicBezTo>
                                    <a:pt x="18216" y="17825"/>
                                    <a:pt x="18212" y="17855"/>
                                    <a:pt x="18212" y="17915"/>
                                  </a:cubicBezTo>
                                  <a:lnTo>
                                    <a:pt x="18212" y="18724"/>
                                  </a:lnTo>
                                  <a:cubicBezTo>
                                    <a:pt x="18212" y="18784"/>
                                    <a:pt x="18216" y="18814"/>
                                    <a:pt x="18224" y="18814"/>
                                  </a:cubicBezTo>
                                  <a:lnTo>
                                    <a:pt x="18288" y="18814"/>
                                  </a:lnTo>
                                  <a:lnTo>
                                    <a:pt x="18288" y="19293"/>
                                  </a:lnTo>
                                  <a:cubicBezTo>
                                    <a:pt x="18288" y="19353"/>
                                    <a:pt x="18292" y="19383"/>
                                    <a:pt x="18300" y="19383"/>
                                  </a:cubicBezTo>
                                  <a:lnTo>
                                    <a:pt x="18408" y="19383"/>
                                  </a:lnTo>
                                  <a:cubicBezTo>
                                    <a:pt x="18416" y="19383"/>
                                    <a:pt x="18420" y="19353"/>
                                    <a:pt x="18420" y="19293"/>
                                  </a:cubicBezTo>
                                  <a:lnTo>
                                    <a:pt x="18420" y="18814"/>
                                  </a:lnTo>
                                  <a:lnTo>
                                    <a:pt x="18484" y="18814"/>
                                  </a:lnTo>
                                  <a:cubicBezTo>
                                    <a:pt x="18492" y="18814"/>
                                    <a:pt x="18496" y="18784"/>
                                    <a:pt x="18496" y="18724"/>
                                  </a:cubicBezTo>
                                  <a:lnTo>
                                    <a:pt x="18496" y="17915"/>
                                  </a:lnTo>
                                  <a:cubicBezTo>
                                    <a:pt x="18500" y="17855"/>
                                    <a:pt x="18492" y="17825"/>
                                    <a:pt x="18484" y="17825"/>
                                  </a:cubicBezTo>
                                  <a:close/>
                                  <a:moveTo>
                                    <a:pt x="18484" y="11893"/>
                                  </a:moveTo>
                                  <a:lnTo>
                                    <a:pt x="18420" y="11893"/>
                                  </a:lnTo>
                                  <a:lnTo>
                                    <a:pt x="18420" y="11414"/>
                                  </a:lnTo>
                                  <a:cubicBezTo>
                                    <a:pt x="18420" y="11354"/>
                                    <a:pt x="18416" y="11324"/>
                                    <a:pt x="18408" y="11324"/>
                                  </a:cubicBezTo>
                                  <a:lnTo>
                                    <a:pt x="18300" y="11324"/>
                                  </a:lnTo>
                                  <a:cubicBezTo>
                                    <a:pt x="18292" y="11324"/>
                                    <a:pt x="18288" y="11354"/>
                                    <a:pt x="18288" y="11414"/>
                                  </a:cubicBezTo>
                                  <a:lnTo>
                                    <a:pt x="18288" y="11893"/>
                                  </a:lnTo>
                                  <a:lnTo>
                                    <a:pt x="18224" y="11893"/>
                                  </a:lnTo>
                                  <a:cubicBezTo>
                                    <a:pt x="18216" y="11893"/>
                                    <a:pt x="18212" y="11923"/>
                                    <a:pt x="18212" y="11983"/>
                                  </a:cubicBezTo>
                                  <a:lnTo>
                                    <a:pt x="18212" y="12792"/>
                                  </a:lnTo>
                                  <a:cubicBezTo>
                                    <a:pt x="18212" y="12852"/>
                                    <a:pt x="18216" y="12882"/>
                                    <a:pt x="18224" y="12882"/>
                                  </a:cubicBezTo>
                                  <a:lnTo>
                                    <a:pt x="18288" y="12882"/>
                                  </a:lnTo>
                                  <a:lnTo>
                                    <a:pt x="18288" y="13361"/>
                                  </a:lnTo>
                                  <a:cubicBezTo>
                                    <a:pt x="18288" y="13421"/>
                                    <a:pt x="18292" y="13451"/>
                                    <a:pt x="18300" y="13451"/>
                                  </a:cubicBezTo>
                                  <a:lnTo>
                                    <a:pt x="18408" y="13451"/>
                                  </a:lnTo>
                                  <a:cubicBezTo>
                                    <a:pt x="18416" y="13451"/>
                                    <a:pt x="18420" y="13421"/>
                                    <a:pt x="18420" y="13361"/>
                                  </a:cubicBezTo>
                                  <a:lnTo>
                                    <a:pt x="18420" y="12882"/>
                                  </a:lnTo>
                                  <a:lnTo>
                                    <a:pt x="18484" y="12882"/>
                                  </a:lnTo>
                                  <a:cubicBezTo>
                                    <a:pt x="18492" y="12882"/>
                                    <a:pt x="18496" y="12852"/>
                                    <a:pt x="18496" y="12792"/>
                                  </a:cubicBezTo>
                                  <a:lnTo>
                                    <a:pt x="18496" y="11983"/>
                                  </a:lnTo>
                                  <a:cubicBezTo>
                                    <a:pt x="18500" y="11923"/>
                                    <a:pt x="18492" y="11893"/>
                                    <a:pt x="18484" y="11893"/>
                                  </a:cubicBezTo>
                                  <a:close/>
                                  <a:moveTo>
                                    <a:pt x="18072" y="14979"/>
                                  </a:moveTo>
                                  <a:lnTo>
                                    <a:pt x="18016" y="14979"/>
                                  </a:lnTo>
                                  <a:lnTo>
                                    <a:pt x="18016" y="14560"/>
                                  </a:lnTo>
                                  <a:cubicBezTo>
                                    <a:pt x="18016" y="14500"/>
                                    <a:pt x="18012" y="14470"/>
                                    <a:pt x="18004" y="14470"/>
                                  </a:cubicBezTo>
                                  <a:lnTo>
                                    <a:pt x="17908" y="14470"/>
                                  </a:lnTo>
                                  <a:cubicBezTo>
                                    <a:pt x="17900" y="14470"/>
                                    <a:pt x="17896" y="14500"/>
                                    <a:pt x="17896" y="14560"/>
                                  </a:cubicBezTo>
                                  <a:lnTo>
                                    <a:pt x="17896" y="14979"/>
                                  </a:lnTo>
                                  <a:lnTo>
                                    <a:pt x="17840" y="14979"/>
                                  </a:lnTo>
                                  <a:cubicBezTo>
                                    <a:pt x="17832" y="14979"/>
                                    <a:pt x="17828" y="15009"/>
                                    <a:pt x="17828" y="15069"/>
                                  </a:cubicBezTo>
                                  <a:lnTo>
                                    <a:pt x="17828" y="15788"/>
                                  </a:lnTo>
                                  <a:cubicBezTo>
                                    <a:pt x="17828" y="15848"/>
                                    <a:pt x="17832" y="15878"/>
                                    <a:pt x="17840" y="15878"/>
                                  </a:cubicBezTo>
                                  <a:lnTo>
                                    <a:pt x="17896" y="15878"/>
                                  </a:lnTo>
                                  <a:lnTo>
                                    <a:pt x="17896" y="16297"/>
                                  </a:lnTo>
                                  <a:cubicBezTo>
                                    <a:pt x="17896" y="16357"/>
                                    <a:pt x="17900" y="16387"/>
                                    <a:pt x="17908" y="16387"/>
                                  </a:cubicBezTo>
                                  <a:lnTo>
                                    <a:pt x="18004" y="16387"/>
                                  </a:lnTo>
                                  <a:cubicBezTo>
                                    <a:pt x="18012" y="16387"/>
                                    <a:pt x="18016" y="16357"/>
                                    <a:pt x="18016" y="16297"/>
                                  </a:cubicBezTo>
                                  <a:lnTo>
                                    <a:pt x="18016" y="15878"/>
                                  </a:lnTo>
                                  <a:lnTo>
                                    <a:pt x="18072" y="15878"/>
                                  </a:lnTo>
                                  <a:cubicBezTo>
                                    <a:pt x="18080" y="15878"/>
                                    <a:pt x="18084" y="15848"/>
                                    <a:pt x="18084" y="15788"/>
                                  </a:cubicBezTo>
                                  <a:lnTo>
                                    <a:pt x="18084" y="15069"/>
                                  </a:lnTo>
                                  <a:cubicBezTo>
                                    <a:pt x="18080" y="15039"/>
                                    <a:pt x="18076" y="14979"/>
                                    <a:pt x="18072" y="14979"/>
                                  </a:cubicBezTo>
                                  <a:close/>
                                  <a:moveTo>
                                    <a:pt x="18072" y="20881"/>
                                  </a:moveTo>
                                  <a:lnTo>
                                    <a:pt x="18016" y="20881"/>
                                  </a:lnTo>
                                  <a:lnTo>
                                    <a:pt x="18016" y="20462"/>
                                  </a:lnTo>
                                  <a:cubicBezTo>
                                    <a:pt x="18016" y="20402"/>
                                    <a:pt x="18012" y="20372"/>
                                    <a:pt x="18004" y="20372"/>
                                  </a:cubicBezTo>
                                  <a:lnTo>
                                    <a:pt x="17908" y="20372"/>
                                  </a:lnTo>
                                  <a:cubicBezTo>
                                    <a:pt x="17900" y="20372"/>
                                    <a:pt x="17896" y="20402"/>
                                    <a:pt x="17896" y="20462"/>
                                  </a:cubicBezTo>
                                  <a:lnTo>
                                    <a:pt x="17896" y="20881"/>
                                  </a:lnTo>
                                  <a:lnTo>
                                    <a:pt x="17840" y="20881"/>
                                  </a:lnTo>
                                  <a:cubicBezTo>
                                    <a:pt x="17832" y="20881"/>
                                    <a:pt x="17828" y="20911"/>
                                    <a:pt x="17828" y="20971"/>
                                  </a:cubicBezTo>
                                  <a:lnTo>
                                    <a:pt x="17828" y="21600"/>
                                  </a:lnTo>
                                  <a:lnTo>
                                    <a:pt x="18084" y="21600"/>
                                  </a:lnTo>
                                  <a:lnTo>
                                    <a:pt x="18084" y="20971"/>
                                  </a:lnTo>
                                  <a:cubicBezTo>
                                    <a:pt x="18080" y="20911"/>
                                    <a:pt x="18076" y="20881"/>
                                    <a:pt x="18072" y="20881"/>
                                  </a:cubicBezTo>
                                  <a:close/>
                                  <a:moveTo>
                                    <a:pt x="18072" y="9107"/>
                                  </a:moveTo>
                                  <a:lnTo>
                                    <a:pt x="18016" y="9107"/>
                                  </a:lnTo>
                                  <a:lnTo>
                                    <a:pt x="18016" y="8688"/>
                                  </a:lnTo>
                                  <a:cubicBezTo>
                                    <a:pt x="18016" y="8628"/>
                                    <a:pt x="18012" y="8598"/>
                                    <a:pt x="18004" y="8598"/>
                                  </a:cubicBezTo>
                                  <a:lnTo>
                                    <a:pt x="17908" y="8598"/>
                                  </a:lnTo>
                                  <a:cubicBezTo>
                                    <a:pt x="17900" y="8598"/>
                                    <a:pt x="17896" y="8628"/>
                                    <a:pt x="17896" y="8688"/>
                                  </a:cubicBezTo>
                                  <a:lnTo>
                                    <a:pt x="17896" y="9107"/>
                                  </a:lnTo>
                                  <a:lnTo>
                                    <a:pt x="17840" y="9107"/>
                                  </a:lnTo>
                                  <a:cubicBezTo>
                                    <a:pt x="17832" y="9107"/>
                                    <a:pt x="17828" y="9137"/>
                                    <a:pt x="17828" y="9197"/>
                                  </a:cubicBezTo>
                                  <a:lnTo>
                                    <a:pt x="17828" y="9916"/>
                                  </a:lnTo>
                                  <a:cubicBezTo>
                                    <a:pt x="17828" y="9976"/>
                                    <a:pt x="17832" y="10006"/>
                                    <a:pt x="17840" y="10006"/>
                                  </a:cubicBezTo>
                                  <a:lnTo>
                                    <a:pt x="17896" y="10006"/>
                                  </a:lnTo>
                                  <a:lnTo>
                                    <a:pt x="17896" y="10426"/>
                                  </a:lnTo>
                                  <a:cubicBezTo>
                                    <a:pt x="17896" y="10485"/>
                                    <a:pt x="17900" y="10515"/>
                                    <a:pt x="17908" y="10515"/>
                                  </a:cubicBezTo>
                                  <a:lnTo>
                                    <a:pt x="18004" y="10515"/>
                                  </a:lnTo>
                                  <a:cubicBezTo>
                                    <a:pt x="18012" y="10515"/>
                                    <a:pt x="18016" y="10485"/>
                                    <a:pt x="18016" y="10426"/>
                                  </a:cubicBezTo>
                                  <a:lnTo>
                                    <a:pt x="18016" y="10006"/>
                                  </a:lnTo>
                                  <a:lnTo>
                                    <a:pt x="18072" y="10006"/>
                                  </a:lnTo>
                                  <a:cubicBezTo>
                                    <a:pt x="18080" y="10006"/>
                                    <a:pt x="18084" y="9976"/>
                                    <a:pt x="18084" y="9916"/>
                                  </a:cubicBezTo>
                                  <a:lnTo>
                                    <a:pt x="18084" y="9197"/>
                                  </a:lnTo>
                                  <a:cubicBezTo>
                                    <a:pt x="18080" y="9137"/>
                                    <a:pt x="18076" y="9107"/>
                                    <a:pt x="18072" y="9107"/>
                                  </a:cubicBezTo>
                                  <a:close/>
                                  <a:moveTo>
                                    <a:pt x="19320" y="11774"/>
                                  </a:moveTo>
                                  <a:lnTo>
                                    <a:pt x="19244" y="11774"/>
                                  </a:lnTo>
                                  <a:lnTo>
                                    <a:pt x="19244" y="11204"/>
                                  </a:lnTo>
                                  <a:cubicBezTo>
                                    <a:pt x="19244" y="11145"/>
                                    <a:pt x="19236" y="11085"/>
                                    <a:pt x="19228" y="11085"/>
                                  </a:cubicBezTo>
                                  <a:lnTo>
                                    <a:pt x="19096" y="11085"/>
                                  </a:lnTo>
                                  <a:cubicBezTo>
                                    <a:pt x="19088" y="11085"/>
                                    <a:pt x="19080" y="11145"/>
                                    <a:pt x="19080" y="11204"/>
                                  </a:cubicBezTo>
                                  <a:lnTo>
                                    <a:pt x="19080" y="11774"/>
                                  </a:lnTo>
                                  <a:lnTo>
                                    <a:pt x="19004" y="11774"/>
                                  </a:lnTo>
                                  <a:cubicBezTo>
                                    <a:pt x="18996" y="11774"/>
                                    <a:pt x="18988" y="11834"/>
                                    <a:pt x="18988" y="11893"/>
                                  </a:cubicBezTo>
                                  <a:lnTo>
                                    <a:pt x="18988" y="12912"/>
                                  </a:lnTo>
                                  <a:cubicBezTo>
                                    <a:pt x="18988" y="12972"/>
                                    <a:pt x="18996" y="13032"/>
                                    <a:pt x="19004" y="13032"/>
                                  </a:cubicBezTo>
                                  <a:lnTo>
                                    <a:pt x="19080" y="13032"/>
                                  </a:lnTo>
                                  <a:lnTo>
                                    <a:pt x="19080" y="13601"/>
                                  </a:lnTo>
                                  <a:cubicBezTo>
                                    <a:pt x="19080" y="13661"/>
                                    <a:pt x="19088" y="13721"/>
                                    <a:pt x="19096" y="13721"/>
                                  </a:cubicBezTo>
                                  <a:lnTo>
                                    <a:pt x="19232" y="13721"/>
                                  </a:lnTo>
                                  <a:cubicBezTo>
                                    <a:pt x="19240" y="13721"/>
                                    <a:pt x="19248" y="13661"/>
                                    <a:pt x="19248" y="13601"/>
                                  </a:cubicBezTo>
                                  <a:lnTo>
                                    <a:pt x="19248" y="13032"/>
                                  </a:lnTo>
                                  <a:lnTo>
                                    <a:pt x="19324" y="13032"/>
                                  </a:lnTo>
                                  <a:cubicBezTo>
                                    <a:pt x="19332" y="13032"/>
                                    <a:pt x="19340" y="12972"/>
                                    <a:pt x="19340" y="12912"/>
                                  </a:cubicBezTo>
                                  <a:lnTo>
                                    <a:pt x="19340" y="11893"/>
                                  </a:lnTo>
                                  <a:cubicBezTo>
                                    <a:pt x="19336" y="11834"/>
                                    <a:pt x="19328" y="11774"/>
                                    <a:pt x="19320" y="11774"/>
                                  </a:cubicBezTo>
                                  <a:close/>
                                  <a:moveTo>
                                    <a:pt x="18072" y="3236"/>
                                  </a:moveTo>
                                  <a:lnTo>
                                    <a:pt x="18016" y="3236"/>
                                  </a:lnTo>
                                  <a:lnTo>
                                    <a:pt x="18016" y="2816"/>
                                  </a:lnTo>
                                  <a:cubicBezTo>
                                    <a:pt x="18016" y="2756"/>
                                    <a:pt x="18012" y="2726"/>
                                    <a:pt x="18004" y="2726"/>
                                  </a:cubicBezTo>
                                  <a:lnTo>
                                    <a:pt x="17908" y="2726"/>
                                  </a:lnTo>
                                  <a:cubicBezTo>
                                    <a:pt x="17900" y="2726"/>
                                    <a:pt x="17896" y="2756"/>
                                    <a:pt x="17896" y="2816"/>
                                  </a:cubicBezTo>
                                  <a:lnTo>
                                    <a:pt x="17896" y="3236"/>
                                  </a:lnTo>
                                  <a:lnTo>
                                    <a:pt x="17840" y="3236"/>
                                  </a:lnTo>
                                  <a:cubicBezTo>
                                    <a:pt x="17832" y="3236"/>
                                    <a:pt x="17828" y="3265"/>
                                    <a:pt x="17828" y="3325"/>
                                  </a:cubicBezTo>
                                  <a:lnTo>
                                    <a:pt x="17828" y="4044"/>
                                  </a:lnTo>
                                  <a:cubicBezTo>
                                    <a:pt x="17828" y="4104"/>
                                    <a:pt x="17832" y="4134"/>
                                    <a:pt x="17840" y="4134"/>
                                  </a:cubicBezTo>
                                  <a:lnTo>
                                    <a:pt x="17896" y="4134"/>
                                  </a:lnTo>
                                  <a:lnTo>
                                    <a:pt x="17896" y="4554"/>
                                  </a:lnTo>
                                  <a:cubicBezTo>
                                    <a:pt x="17896" y="4614"/>
                                    <a:pt x="17900" y="4644"/>
                                    <a:pt x="17908" y="4644"/>
                                  </a:cubicBezTo>
                                  <a:lnTo>
                                    <a:pt x="18004" y="4644"/>
                                  </a:lnTo>
                                  <a:cubicBezTo>
                                    <a:pt x="18012" y="4644"/>
                                    <a:pt x="18016" y="4614"/>
                                    <a:pt x="18016" y="4554"/>
                                  </a:cubicBezTo>
                                  <a:lnTo>
                                    <a:pt x="18016" y="4134"/>
                                  </a:lnTo>
                                  <a:lnTo>
                                    <a:pt x="18072" y="4134"/>
                                  </a:lnTo>
                                  <a:cubicBezTo>
                                    <a:pt x="18080" y="4134"/>
                                    <a:pt x="18084" y="4104"/>
                                    <a:pt x="18084" y="4044"/>
                                  </a:cubicBezTo>
                                  <a:lnTo>
                                    <a:pt x="18084" y="3325"/>
                                  </a:lnTo>
                                  <a:cubicBezTo>
                                    <a:pt x="18080" y="3265"/>
                                    <a:pt x="18076" y="3236"/>
                                    <a:pt x="18072" y="3236"/>
                                  </a:cubicBezTo>
                                  <a:close/>
                                  <a:moveTo>
                                    <a:pt x="19320" y="17705"/>
                                  </a:moveTo>
                                  <a:lnTo>
                                    <a:pt x="19244" y="17705"/>
                                  </a:lnTo>
                                  <a:lnTo>
                                    <a:pt x="19244" y="17136"/>
                                  </a:lnTo>
                                  <a:cubicBezTo>
                                    <a:pt x="19244" y="17076"/>
                                    <a:pt x="19236" y="17016"/>
                                    <a:pt x="19228" y="17016"/>
                                  </a:cubicBezTo>
                                  <a:lnTo>
                                    <a:pt x="19096" y="17016"/>
                                  </a:lnTo>
                                  <a:cubicBezTo>
                                    <a:pt x="19088" y="17016"/>
                                    <a:pt x="19080" y="17076"/>
                                    <a:pt x="19080" y="17136"/>
                                  </a:cubicBezTo>
                                  <a:lnTo>
                                    <a:pt x="19080" y="17705"/>
                                  </a:lnTo>
                                  <a:lnTo>
                                    <a:pt x="19004" y="17705"/>
                                  </a:lnTo>
                                  <a:cubicBezTo>
                                    <a:pt x="18996" y="17705"/>
                                    <a:pt x="18988" y="17765"/>
                                    <a:pt x="18988" y="17825"/>
                                  </a:cubicBezTo>
                                  <a:lnTo>
                                    <a:pt x="18988" y="18844"/>
                                  </a:lnTo>
                                  <a:cubicBezTo>
                                    <a:pt x="18988" y="18904"/>
                                    <a:pt x="18996" y="18964"/>
                                    <a:pt x="19004" y="18964"/>
                                  </a:cubicBezTo>
                                  <a:lnTo>
                                    <a:pt x="19080" y="18964"/>
                                  </a:lnTo>
                                  <a:lnTo>
                                    <a:pt x="19080" y="19533"/>
                                  </a:lnTo>
                                  <a:cubicBezTo>
                                    <a:pt x="19080" y="19593"/>
                                    <a:pt x="19088" y="19653"/>
                                    <a:pt x="19096" y="19653"/>
                                  </a:cubicBezTo>
                                  <a:lnTo>
                                    <a:pt x="19232" y="19653"/>
                                  </a:lnTo>
                                  <a:cubicBezTo>
                                    <a:pt x="19240" y="19653"/>
                                    <a:pt x="19248" y="19593"/>
                                    <a:pt x="19248" y="19533"/>
                                  </a:cubicBezTo>
                                  <a:lnTo>
                                    <a:pt x="19248" y="18964"/>
                                  </a:lnTo>
                                  <a:lnTo>
                                    <a:pt x="19324" y="18964"/>
                                  </a:lnTo>
                                  <a:cubicBezTo>
                                    <a:pt x="19332" y="18964"/>
                                    <a:pt x="19340" y="18904"/>
                                    <a:pt x="19340" y="18844"/>
                                  </a:cubicBezTo>
                                  <a:lnTo>
                                    <a:pt x="19340" y="17825"/>
                                  </a:lnTo>
                                  <a:cubicBezTo>
                                    <a:pt x="19336" y="17765"/>
                                    <a:pt x="19328" y="17705"/>
                                    <a:pt x="19320" y="17705"/>
                                  </a:cubicBezTo>
                                  <a:close/>
                                  <a:moveTo>
                                    <a:pt x="19884" y="14110"/>
                                  </a:moveTo>
                                  <a:lnTo>
                                    <a:pt x="20048" y="14110"/>
                                  </a:lnTo>
                                  <a:cubicBezTo>
                                    <a:pt x="20060" y="14110"/>
                                    <a:pt x="20068" y="14050"/>
                                    <a:pt x="20068" y="13961"/>
                                  </a:cubicBezTo>
                                  <a:lnTo>
                                    <a:pt x="20068" y="13242"/>
                                  </a:lnTo>
                                  <a:lnTo>
                                    <a:pt x="20164" y="13242"/>
                                  </a:lnTo>
                                  <a:cubicBezTo>
                                    <a:pt x="20176" y="13242"/>
                                    <a:pt x="20184" y="13182"/>
                                    <a:pt x="20184" y="13092"/>
                                  </a:cubicBezTo>
                                  <a:lnTo>
                                    <a:pt x="20184" y="11864"/>
                                  </a:lnTo>
                                  <a:cubicBezTo>
                                    <a:pt x="20184" y="11774"/>
                                    <a:pt x="20176" y="11714"/>
                                    <a:pt x="20164" y="11714"/>
                                  </a:cubicBezTo>
                                  <a:lnTo>
                                    <a:pt x="20068" y="11714"/>
                                  </a:lnTo>
                                  <a:lnTo>
                                    <a:pt x="20068" y="10995"/>
                                  </a:lnTo>
                                  <a:cubicBezTo>
                                    <a:pt x="20068" y="10905"/>
                                    <a:pt x="20060" y="10845"/>
                                    <a:pt x="20048" y="10845"/>
                                  </a:cubicBezTo>
                                  <a:lnTo>
                                    <a:pt x="19884" y="10845"/>
                                  </a:lnTo>
                                  <a:cubicBezTo>
                                    <a:pt x="19872" y="10845"/>
                                    <a:pt x="19864" y="10905"/>
                                    <a:pt x="19864" y="10995"/>
                                  </a:cubicBezTo>
                                  <a:lnTo>
                                    <a:pt x="19864" y="11714"/>
                                  </a:lnTo>
                                  <a:lnTo>
                                    <a:pt x="19768" y="11714"/>
                                  </a:lnTo>
                                  <a:cubicBezTo>
                                    <a:pt x="19756" y="11714"/>
                                    <a:pt x="19748" y="11774"/>
                                    <a:pt x="19748" y="11864"/>
                                  </a:cubicBezTo>
                                  <a:lnTo>
                                    <a:pt x="19748" y="12433"/>
                                  </a:lnTo>
                                  <a:lnTo>
                                    <a:pt x="19748" y="12433"/>
                                  </a:lnTo>
                                  <a:lnTo>
                                    <a:pt x="19748" y="13122"/>
                                  </a:lnTo>
                                  <a:cubicBezTo>
                                    <a:pt x="19748" y="13212"/>
                                    <a:pt x="19756" y="13272"/>
                                    <a:pt x="19768" y="13272"/>
                                  </a:cubicBezTo>
                                  <a:lnTo>
                                    <a:pt x="19864" y="13272"/>
                                  </a:lnTo>
                                  <a:lnTo>
                                    <a:pt x="19864" y="13991"/>
                                  </a:lnTo>
                                  <a:cubicBezTo>
                                    <a:pt x="19864" y="14050"/>
                                    <a:pt x="19872" y="14110"/>
                                    <a:pt x="19884" y="14110"/>
                                  </a:cubicBezTo>
                                  <a:close/>
                                  <a:moveTo>
                                    <a:pt x="20184" y="19054"/>
                                  </a:moveTo>
                                  <a:lnTo>
                                    <a:pt x="20184" y="17825"/>
                                  </a:lnTo>
                                  <a:cubicBezTo>
                                    <a:pt x="20184" y="17735"/>
                                    <a:pt x="20176" y="17675"/>
                                    <a:pt x="20164" y="17675"/>
                                  </a:cubicBezTo>
                                  <a:lnTo>
                                    <a:pt x="20068" y="17675"/>
                                  </a:lnTo>
                                  <a:lnTo>
                                    <a:pt x="20068" y="16956"/>
                                  </a:lnTo>
                                  <a:cubicBezTo>
                                    <a:pt x="20068" y="16867"/>
                                    <a:pt x="20060" y="16807"/>
                                    <a:pt x="20048" y="16807"/>
                                  </a:cubicBezTo>
                                  <a:lnTo>
                                    <a:pt x="19884" y="16807"/>
                                  </a:lnTo>
                                  <a:cubicBezTo>
                                    <a:pt x="19872" y="16807"/>
                                    <a:pt x="19864" y="16867"/>
                                    <a:pt x="19864" y="16956"/>
                                  </a:cubicBezTo>
                                  <a:lnTo>
                                    <a:pt x="19864" y="17675"/>
                                  </a:lnTo>
                                  <a:lnTo>
                                    <a:pt x="19768" y="17675"/>
                                  </a:lnTo>
                                  <a:cubicBezTo>
                                    <a:pt x="19756" y="17675"/>
                                    <a:pt x="19748" y="17735"/>
                                    <a:pt x="19748" y="17825"/>
                                  </a:cubicBezTo>
                                  <a:lnTo>
                                    <a:pt x="19748" y="18394"/>
                                  </a:lnTo>
                                  <a:lnTo>
                                    <a:pt x="19748" y="18394"/>
                                  </a:lnTo>
                                  <a:lnTo>
                                    <a:pt x="19748" y="19083"/>
                                  </a:lnTo>
                                  <a:cubicBezTo>
                                    <a:pt x="19748" y="19173"/>
                                    <a:pt x="19756" y="19233"/>
                                    <a:pt x="19768" y="19233"/>
                                  </a:cubicBezTo>
                                  <a:lnTo>
                                    <a:pt x="19864" y="19233"/>
                                  </a:lnTo>
                                  <a:lnTo>
                                    <a:pt x="19864" y="19952"/>
                                  </a:lnTo>
                                  <a:cubicBezTo>
                                    <a:pt x="19864" y="20042"/>
                                    <a:pt x="19872" y="20102"/>
                                    <a:pt x="19884" y="20102"/>
                                  </a:cubicBezTo>
                                  <a:lnTo>
                                    <a:pt x="20048" y="20102"/>
                                  </a:lnTo>
                                  <a:cubicBezTo>
                                    <a:pt x="20060" y="20102"/>
                                    <a:pt x="20068" y="20042"/>
                                    <a:pt x="20068" y="19952"/>
                                  </a:cubicBezTo>
                                  <a:lnTo>
                                    <a:pt x="20068" y="19233"/>
                                  </a:lnTo>
                                  <a:lnTo>
                                    <a:pt x="20164" y="19233"/>
                                  </a:lnTo>
                                  <a:cubicBezTo>
                                    <a:pt x="20172" y="19203"/>
                                    <a:pt x="20184" y="19143"/>
                                    <a:pt x="20184" y="19054"/>
                                  </a:cubicBezTo>
                                  <a:close/>
                                  <a:moveTo>
                                    <a:pt x="19368" y="10126"/>
                                  </a:moveTo>
                                  <a:cubicBezTo>
                                    <a:pt x="19368" y="10186"/>
                                    <a:pt x="19376" y="10246"/>
                                    <a:pt x="19384" y="10246"/>
                                  </a:cubicBezTo>
                                  <a:lnTo>
                                    <a:pt x="19468" y="10246"/>
                                  </a:lnTo>
                                  <a:lnTo>
                                    <a:pt x="19468" y="10875"/>
                                  </a:lnTo>
                                  <a:cubicBezTo>
                                    <a:pt x="19468" y="10935"/>
                                    <a:pt x="19476" y="10995"/>
                                    <a:pt x="19484" y="10995"/>
                                  </a:cubicBezTo>
                                  <a:lnTo>
                                    <a:pt x="19632" y="10995"/>
                                  </a:lnTo>
                                  <a:cubicBezTo>
                                    <a:pt x="19640" y="10995"/>
                                    <a:pt x="19648" y="10935"/>
                                    <a:pt x="19648" y="10875"/>
                                  </a:cubicBezTo>
                                  <a:lnTo>
                                    <a:pt x="19648" y="10246"/>
                                  </a:lnTo>
                                  <a:lnTo>
                                    <a:pt x="19732" y="10246"/>
                                  </a:lnTo>
                                  <a:cubicBezTo>
                                    <a:pt x="19740" y="10246"/>
                                    <a:pt x="19748" y="10186"/>
                                    <a:pt x="19748" y="10126"/>
                                  </a:cubicBezTo>
                                  <a:lnTo>
                                    <a:pt x="19748" y="9017"/>
                                  </a:lnTo>
                                  <a:cubicBezTo>
                                    <a:pt x="19748" y="8958"/>
                                    <a:pt x="19740" y="8898"/>
                                    <a:pt x="19732" y="8898"/>
                                  </a:cubicBezTo>
                                  <a:lnTo>
                                    <a:pt x="19656" y="8898"/>
                                  </a:lnTo>
                                  <a:lnTo>
                                    <a:pt x="19656" y="8269"/>
                                  </a:lnTo>
                                  <a:cubicBezTo>
                                    <a:pt x="19656" y="8209"/>
                                    <a:pt x="19648" y="8149"/>
                                    <a:pt x="19640" y="8149"/>
                                  </a:cubicBezTo>
                                  <a:lnTo>
                                    <a:pt x="19492" y="8149"/>
                                  </a:lnTo>
                                  <a:cubicBezTo>
                                    <a:pt x="19484" y="8149"/>
                                    <a:pt x="19476" y="8209"/>
                                    <a:pt x="19476" y="8269"/>
                                  </a:cubicBezTo>
                                  <a:lnTo>
                                    <a:pt x="19476" y="8898"/>
                                  </a:lnTo>
                                  <a:lnTo>
                                    <a:pt x="19392" y="8898"/>
                                  </a:lnTo>
                                  <a:cubicBezTo>
                                    <a:pt x="19384" y="8898"/>
                                    <a:pt x="19376" y="8958"/>
                                    <a:pt x="19376" y="9017"/>
                                  </a:cubicBezTo>
                                  <a:lnTo>
                                    <a:pt x="19376" y="10126"/>
                                  </a:lnTo>
                                  <a:close/>
                                  <a:moveTo>
                                    <a:pt x="19368" y="15998"/>
                                  </a:moveTo>
                                  <a:cubicBezTo>
                                    <a:pt x="19368" y="16058"/>
                                    <a:pt x="19376" y="16118"/>
                                    <a:pt x="19384" y="16118"/>
                                  </a:cubicBezTo>
                                  <a:lnTo>
                                    <a:pt x="19468" y="16118"/>
                                  </a:lnTo>
                                  <a:lnTo>
                                    <a:pt x="19468" y="16747"/>
                                  </a:lnTo>
                                  <a:cubicBezTo>
                                    <a:pt x="19468" y="16807"/>
                                    <a:pt x="19476" y="16867"/>
                                    <a:pt x="19484" y="16867"/>
                                  </a:cubicBezTo>
                                  <a:lnTo>
                                    <a:pt x="19632" y="16867"/>
                                  </a:lnTo>
                                  <a:cubicBezTo>
                                    <a:pt x="19640" y="16867"/>
                                    <a:pt x="19648" y="16807"/>
                                    <a:pt x="19648" y="16747"/>
                                  </a:cubicBezTo>
                                  <a:lnTo>
                                    <a:pt x="19648" y="16118"/>
                                  </a:lnTo>
                                  <a:lnTo>
                                    <a:pt x="19732" y="16118"/>
                                  </a:lnTo>
                                  <a:cubicBezTo>
                                    <a:pt x="19740" y="16118"/>
                                    <a:pt x="19748" y="16058"/>
                                    <a:pt x="19748" y="15998"/>
                                  </a:cubicBezTo>
                                  <a:lnTo>
                                    <a:pt x="19748" y="14889"/>
                                  </a:lnTo>
                                  <a:cubicBezTo>
                                    <a:pt x="19748" y="14829"/>
                                    <a:pt x="19740" y="14769"/>
                                    <a:pt x="19732" y="14769"/>
                                  </a:cubicBezTo>
                                  <a:lnTo>
                                    <a:pt x="19656" y="14769"/>
                                  </a:lnTo>
                                  <a:lnTo>
                                    <a:pt x="19656" y="14140"/>
                                  </a:lnTo>
                                  <a:cubicBezTo>
                                    <a:pt x="19656" y="14080"/>
                                    <a:pt x="19648" y="14021"/>
                                    <a:pt x="19640" y="14021"/>
                                  </a:cubicBezTo>
                                  <a:lnTo>
                                    <a:pt x="19492" y="14021"/>
                                  </a:lnTo>
                                  <a:cubicBezTo>
                                    <a:pt x="19484" y="14021"/>
                                    <a:pt x="19476" y="14080"/>
                                    <a:pt x="19476" y="14140"/>
                                  </a:cubicBezTo>
                                  <a:lnTo>
                                    <a:pt x="19476" y="14769"/>
                                  </a:lnTo>
                                  <a:lnTo>
                                    <a:pt x="19392" y="14769"/>
                                  </a:lnTo>
                                  <a:cubicBezTo>
                                    <a:pt x="19384" y="14769"/>
                                    <a:pt x="19376" y="14829"/>
                                    <a:pt x="19376" y="14889"/>
                                  </a:cubicBezTo>
                                  <a:lnTo>
                                    <a:pt x="19376" y="15998"/>
                                  </a:lnTo>
                                  <a:close/>
                                  <a:moveTo>
                                    <a:pt x="0" y="0"/>
                                  </a:moveTo>
                                  <a:lnTo>
                                    <a:pt x="0" y="2127"/>
                                  </a:lnTo>
                                  <a:lnTo>
                                    <a:pt x="19864" y="2127"/>
                                  </a:lnTo>
                                  <a:lnTo>
                                    <a:pt x="19864" y="2277"/>
                                  </a:lnTo>
                                  <a:cubicBezTo>
                                    <a:pt x="19864" y="2367"/>
                                    <a:pt x="19872" y="2427"/>
                                    <a:pt x="19884" y="2427"/>
                                  </a:cubicBezTo>
                                  <a:lnTo>
                                    <a:pt x="20048" y="2427"/>
                                  </a:lnTo>
                                  <a:cubicBezTo>
                                    <a:pt x="20060" y="2427"/>
                                    <a:pt x="20068" y="2367"/>
                                    <a:pt x="20068" y="2277"/>
                                  </a:cubicBezTo>
                                  <a:lnTo>
                                    <a:pt x="20068" y="2127"/>
                                  </a:lnTo>
                                  <a:lnTo>
                                    <a:pt x="20256" y="2127"/>
                                  </a:lnTo>
                                  <a:lnTo>
                                    <a:pt x="20256" y="2846"/>
                                  </a:lnTo>
                                  <a:lnTo>
                                    <a:pt x="20152" y="2846"/>
                                  </a:lnTo>
                                  <a:cubicBezTo>
                                    <a:pt x="20140" y="2846"/>
                                    <a:pt x="20132" y="2906"/>
                                    <a:pt x="20132" y="2996"/>
                                  </a:cubicBezTo>
                                  <a:lnTo>
                                    <a:pt x="20132" y="3625"/>
                                  </a:lnTo>
                                  <a:lnTo>
                                    <a:pt x="20132" y="3625"/>
                                  </a:lnTo>
                                  <a:lnTo>
                                    <a:pt x="20132" y="4374"/>
                                  </a:lnTo>
                                  <a:cubicBezTo>
                                    <a:pt x="20132" y="4464"/>
                                    <a:pt x="20140" y="4524"/>
                                    <a:pt x="20152" y="4524"/>
                                  </a:cubicBezTo>
                                  <a:lnTo>
                                    <a:pt x="20256" y="4524"/>
                                  </a:lnTo>
                                  <a:lnTo>
                                    <a:pt x="20256" y="5303"/>
                                  </a:lnTo>
                                  <a:cubicBezTo>
                                    <a:pt x="20256" y="5392"/>
                                    <a:pt x="20264" y="5452"/>
                                    <a:pt x="20276" y="5452"/>
                                  </a:cubicBezTo>
                                  <a:lnTo>
                                    <a:pt x="20460" y="5452"/>
                                  </a:lnTo>
                                  <a:cubicBezTo>
                                    <a:pt x="20472" y="5452"/>
                                    <a:pt x="20480" y="5392"/>
                                    <a:pt x="20480" y="5303"/>
                                  </a:cubicBezTo>
                                  <a:lnTo>
                                    <a:pt x="20480" y="4524"/>
                                  </a:lnTo>
                                  <a:lnTo>
                                    <a:pt x="20584" y="4524"/>
                                  </a:lnTo>
                                  <a:cubicBezTo>
                                    <a:pt x="20596" y="4524"/>
                                    <a:pt x="20604" y="4464"/>
                                    <a:pt x="20604" y="4374"/>
                                  </a:cubicBezTo>
                                  <a:lnTo>
                                    <a:pt x="20604" y="2996"/>
                                  </a:lnTo>
                                  <a:cubicBezTo>
                                    <a:pt x="20604" y="2906"/>
                                    <a:pt x="20596" y="2846"/>
                                    <a:pt x="20584" y="2846"/>
                                  </a:cubicBezTo>
                                  <a:lnTo>
                                    <a:pt x="20480" y="2846"/>
                                  </a:lnTo>
                                  <a:lnTo>
                                    <a:pt x="20480" y="2127"/>
                                  </a:lnTo>
                                  <a:lnTo>
                                    <a:pt x="20644" y="2127"/>
                                  </a:lnTo>
                                  <a:lnTo>
                                    <a:pt x="20644" y="2636"/>
                                  </a:lnTo>
                                  <a:cubicBezTo>
                                    <a:pt x="20644" y="2726"/>
                                    <a:pt x="20656" y="2816"/>
                                    <a:pt x="20668" y="2816"/>
                                  </a:cubicBezTo>
                                  <a:lnTo>
                                    <a:pt x="20872" y="2816"/>
                                  </a:lnTo>
                                  <a:cubicBezTo>
                                    <a:pt x="20872" y="2816"/>
                                    <a:pt x="20876" y="2816"/>
                                    <a:pt x="20876" y="2816"/>
                                  </a:cubicBezTo>
                                  <a:cubicBezTo>
                                    <a:pt x="20876" y="2816"/>
                                    <a:pt x="20876" y="2846"/>
                                    <a:pt x="20876" y="2846"/>
                                  </a:cubicBezTo>
                                  <a:lnTo>
                                    <a:pt x="20876" y="4554"/>
                                  </a:lnTo>
                                  <a:cubicBezTo>
                                    <a:pt x="20876" y="4673"/>
                                    <a:pt x="20888" y="4763"/>
                                    <a:pt x="20904" y="4763"/>
                                  </a:cubicBezTo>
                                  <a:lnTo>
                                    <a:pt x="21036" y="4763"/>
                                  </a:lnTo>
                                  <a:lnTo>
                                    <a:pt x="21036" y="5752"/>
                                  </a:lnTo>
                                  <a:cubicBezTo>
                                    <a:pt x="21036" y="5872"/>
                                    <a:pt x="21048" y="5962"/>
                                    <a:pt x="21064" y="5962"/>
                                  </a:cubicBezTo>
                                  <a:lnTo>
                                    <a:pt x="21248" y="5962"/>
                                  </a:lnTo>
                                  <a:lnTo>
                                    <a:pt x="21248" y="7400"/>
                                  </a:lnTo>
                                  <a:lnTo>
                                    <a:pt x="21064" y="7400"/>
                                  </a:lnTo>
                                  <a:cubicBezTo>
                                    <a:pt x="21056" y="7400"/>
                                    <a:pt x="21048" y="7430"/>
                                    <a:pt x="21044" y="7490"/>
                                  </a:cubicBezTo>
                                  <a:lnTo>
                                    <a:pt x="21044" y="6022"/>
                                  </a:lnTo>
                                  <a:cubicBezTo>
                                    <a:pt x="21044" y="5932"/>
                                    <a:pt x="21032" y="5842"/>
                                    <a:pt x="21020" y="5842"/>
                                  </a:cubicBezTo>
                                  <a:lnTo>
                                    <a:pt x="20896" y="5842"/>
                                  </a:lnTo>
                                  <a:lnTo>
                                    <a:pt x="20896" y="4973"/>
                                  </a:lnTo>
                                  <a:cubicBezTo>
                                    <a:pt x="20896" y="4883"/>
                                    <a:pt x="20884" y="4793"/>
                                    <a:pt x="20872" y="4793"/>
                                  </a:cubicBezTo>
                                  <a:lnTo>
                                    <a:pt x="20668" y="4793"/>
                                  </a:lnTo>
                                  <a:cubicBezTo>
                                    <a:pt x="20656" y="4793"/>
                                    <a:pt x="20644" y="4883"/>
                                    <a:pt x="20644" y="4973"/>
                                  </a:cubicBezTo>
                                  <a:lnTo>
                                    <a:pt x="20644" y="5842"/>
                                  </a:lnTo>
                                  <a:lnTo>
                                    <a:pt x="20528" y="5842"/>
                                  </a:lnTo>
                                  <a:cubicBezTo>
                                    <a:pt x="20516" y="5842"/>
                                    <a:pt x="20504" y="5932"/>
                                    <a:pt x="20504" y="6022"/>
                                  </a:cubicBezTo>
                                  <a:lnTo>
                                    <a:pt x="20504" y="7549"/>
                                  </a:lnTo>
                                  <a:cubicBezTo>
                                    <a:pt x="20504" y="7639"/>
                                    <a:pt x="20516" y="7729"/>
                                    <a:pt x="20528" y="7729"/>
                                  </a:cubicBezTo>
                                  <a:lnTo>
                                    <a:pt x="20644" y="7729"/>
                                  </a:lnTo>
                                  <a:lnTo>
                                    <a:pt x="20644" y="8598"/>
                                  </a:lnTo>
                                  <a:cubicBezTo>
                                    <a:pt x="20644" y="8688"/>
                                    <a:pt x="20656" y="8778"/>
                                    <a:pt x="20668" y="8778"/>
                                  </a:cubicBezTo>
                                  <a:lnTo>
                                    <a:pt x="20872" y="8778"/>
                                  </a:lnTo>
                                  <a:cubicBezTo>
                                    <a:pt x="20872" y="8778"/>
                                    <a:pt x="20876" y="8778"/>
                                    <a:pt x="20876" y="8778"/>
                                  </a:cubicBezTo>
                                  <a:lnTo>
                                    <a:pt x="20876" y="10455"/>
                                  </a:lnTo>
                                  <a:cubicBezTo>
                                    <a:pt x="20876" y="10575"/>
                                    <a:pt x="20888" y="10665"/>
                                    <a:pt x="20904" y="10665"/>
                                  </a:cubicBezTo>
                                  <a:lnTo>
                                    <a:pt x="21036" y="10665"/>
                                  </a:lnTo>
                                  <a:lnTo>
                                    <a:pt x="21036" y="11654"/>
                                  </a:lnTo>
                                  <a:cubicBezTo>
                                    <a:pt x="21036" y="11774"/>
                                    <a:pt x="21048" y="11863"/>
                                    <a:pt x="21064" y="11863"/>
                                  </a:cubicBezTo>
                                  <a:lnTo>
                                    <a:pt x="21248" y="11863"/>
                                  </a:lnTo>
                                  <a:lnTo>
                                    <a:pt x="21248" y="13301"/>
                                  </a:lnTo>
                                  <a:lnTo>
                                    <a:pt x="21064" y="13301"/>
                                  </a:lnTo>
                                  <a:cubicBezTo>
                                    <a:pt x="21056" y="13301"/>
                                    <a:pt x="21048" y="13331"/>
                                    <a:pt x="21044" y="13391"/>
                                  </a:cubicBezTo>
                                  <a:lnTo>
                                    <a:pt x="21044" y="11923"/>
                                  </a:lnTo>
                                  <a:cubicBezTo>
                                    <a:pt x="21044" y="11834"/>
                                    <a:pt x="21032" y="11744"/>
                                    <a:pt x="21020" y="11744"/>
                                  </a:cubicBezTo>
                                  <a:lnTo>
                                    <a:pt x="20896" y="11744"/>
                                  </a:lnTo>
                                  <a:lnTo>
                                    <a:pt x="20896" y="10785"/>
                                  </a:lnTo>
                                  <a:cubicBezTo>
                                    <a:pt x="20896" y="10695"/>
                                    <a:pt x="20884" y="10605"/>
                                    <a:pt x="20872" y="10605"/>
                                  </a:cubicBezTo>
                                  <a:lnTo>
                                    <a:pt x="20668" y="10605"/>
                                  </a:lnTo>
                                  <a:cubicBezTo>
                                    <a:pt x="20656" y="10605"/>
                                    <a:pt x="20644" y="10695"/>
                                    <a:pt x="20644" y="10785"/>
                                  </a:cubicBezTo>
                                  <a:lnTo>
                                    <a:pt x="20644" y="11654"/>
                                  </a:lnTo>
                                  <a:lnTo>
                                    <a:pt x="20528" y="11654"/>
                                  </a:lnTo>
                                  <a:cubicBezTo>
                                    <a:pt x="20516" y="11654"/>
                                    <a:pt x="20504" y="11744"/>
                                    <a:pt x="20504" y="11834"/>
                                  </a:cubicBezTo>
                                  <a:lnTo>
                                    <a:pt x="20504" y="13361"/>
                                  </a:lnTo>
                                  <a:cubicBezTo>
                                    <a:pt x="20504" y="13451"/>
                                    <a:pt x="20516" y="13541"/>
                                    <a:pt x="20528" y="13541"/>
                                  </a:cubicBezTo>
                                  <a:lnTo>
                                    <a:pt x="20644" y="13541"/>
                                  </a:lnTo>
                                  <a:lnTo>
                                    <a:pt x="20644" y="14410"/>
                                  </a:lnTo>
                                  <a:cubicBezTo>
                                    <a:pt x="20644" y="14500"/>
                                    <a:pt x="20656" y="14590"/>
                                    <a:pt x="20668" y="14590"/>
                                  </a:cubicBezTo>
                                  <a:lnTo>
                                    <a:pt x="20872" y="14590"/>
                                  </a:lnTo>
                                  <a:cubicBezTo>
                                    <a:pt x="20872" y="14590"/>
                                    <a:pt x="20876" y="14590"/>
                                    <a:pt x="20876" y="14590"/>
                                  </a:cubicBezTo>
                                  <a:lnTo>
                                    <a:pt x="20876" y="16267"/>
                                  </a:lnTo>
                                  <a:cubicBezTo>
                                    <a:pt x="20876" y="16387"/>
                                    <a:pt x="20888" y="16477"/>
                                    <a:pt x="20904" y="16477"/>
                                  </a:cubicBezTo>
                                  <a:lnTo>
                                    <a:pt x="21036" y="16477"/>
                                  </a:lnTo>
                                  <a:lnTo>
                                    <a:pt x="21036" y="17466"/>
                                  </a:lnTo>
                                  <a:cubicBezTo>
                                    <a:pt x="21036" y="17586"/>
                                    <a:pt x="21048" y="17675"/>
                                    <a:pt x="21064" y="17675"/>
                                  </a:cubicBezTo>
                                  <a:lnTo>
                                    <a:pt x="21248" y="17675"/>
                                  </a:lnTo>
                                  <a:lnTo>
                                    <a:pt x="21248" y="19113"/>
                                  </a:lnTo>
                                  <a:lnTo>
                                    <a:pt x="21064" y="19113"/>
                                  </a:lnTo>
                                  <a:cubicBezTo>
                                    <a:pt x="21056" y="19113"/>
                                    <a:pt x="21048" y="19143"/>
                                    <a:pt x="21044" y="19203"/>
                                  </a:cubicBezTo>
                                  <a:lnTo>
                                    <a:pt x="21044" y="17675"/>
                                  </a:lnTo>
                                  <a:cubicBezTo>
                                    <a:pt x="21044" y="17586"/>
                                    <a:pt x="21032" y="17496"/>
                                    <a:pt x="21020" y="17496"/>
                                  </a:cubicBezTo>
                                  <a:lnTo>
                                    <a:pt x="20896" y="17496"/>
                                  </a:lnTo>
                                  <a:lnTo>
                                    <a:pt x="20896" y="16627"/>
                                  </a:lnTo>
                                  <a:cubicBezTo>
                                    <a:pt x="20896" y="16537"/>
                                    <a:pt x="20884" y="16447"/>
                                    <a:pt x="20872" y="16447"/>
                                  </a:cubicBezTo>
                                  <a:lnTo>
                                    <a:pt x="20668" y="16447"/>
                                  </a:lnTo>
                                  <a:cubicBezTo>
                                    <a:pt x="20656" y="16447"/>
                                    <a:pt x="20644" y="16537"/>
                                    <a:pt x="20644" y="16627"/>
                                  </a:cubicBezTo>
                                  <a:lnTo>
                                    <a:pt x="20644" y="17496"/>
                                  </a:lnTo>
                                  <a:lnTo>
                                    <a:pt x="20528" y="17496"/>
                                  </a:lnTo>
                                  <a:cubicBezTo>
                                    <a:pt x="20516" y="17496"/>
                                    <a:pt x="20504" y="17586"/>
                                    <a:pt x="20504" y="17675"/>
                                  </a:cubicBezTo>
                                  <a:lnTo>
                                    <a:pt x="20504" y="19203"/>
                                  </a:lnTo>
                                  <a:cubicBezTo>
                                    <a:pt x="20504" y="19293"/>
                                    <a:pt x="20516" y="19383"/>
                                    <a:pt x="20528" y="19383"/>
                                  </a:cubicBezTo>
                                  <a:lnTo>
                                    <a:pt x="20644" y="19383"/>
                                  </a:lnTo>
                                  <a:lnTo>
                                    <a:pt x="20644" y="20252"/>
                                  </a:lnTo>
                                  <a:cubicBezTo>
                                    <a:pt x="20644" y="20342"/>
                                    <a:pt x="20656" y="20432"/>
                                    <a:pt x="20668" y="20432"/>
                                  </a:cubicBezTo>
                                  <a:lnTo>
                                    <a:pt x="20872" y="20432"/>
                                  </a:lnTo>
                                  <a:cubicBezTo>
                                    <a:pt x="20872" y="20432"/>
                                    <a:pt x="20876" y="20432"/>
                                    <a:pt x="20876" y="20432"/>
                                  </a:cubicBezTo>
                                  <a:cubicBezTo>
                                    <a:pt x="20876" y="20432"/>
                                    <a:pt x="20876" y="20462"/>
                                    <a:pt x="20876" y="20462"/>
                                  </a:cubicBezTo>
                                  <a:lnTo>
                                    <a:pt x="20876" y="21570"/>
                                  </a:lnTo>
                                  <a:lnTo>
                                    <a:pt x="21472" y="21570"/>
                                  </a:lnTo>
                                  <a:lnTo>
                                    <a:pt x="21472" y="20881"/>
                                  </a:lnTo>
                                  <a:lnTo>
                                    <a:pt x="21600" y="20881"/>
                                  </a:lnTo>
                                  <a:lnTo>
                                    <a:pt x="21600" y="15938"/>
                                  </a:lnTo>
                                  <a:lnTo>
                                    <a:pt x="21472" y="15938"/>
                                  </a:lnTo>
                                  <a:lnTo>
                                    <a:pt x="21472" y="15039"/>
                                  </a:lnTo>
                                  <a:lnTo>
                                    <a:pt x="21600" y="15039"/>
                                  </a:lnTo>
                                  <a:lnTo>
                                    <a:pt x="21600" y="10096"/>
                                  </a:lnTo>
                                  <a:lnTo>
                                    <a:pt x="21472" y="10096"/>
                                  </a:lnTo>
                                  <a:lnTo>
                                    <a:pt x="21472" y="9167"/>
                                  </a:lnTo>
                                  <a:lnTo>
                                    <a:pt x="21600" y="9167"/>
                                  </a:lnTo>
                                  <a:lnTo>
                                    <a:pt x="21600" y="4224"/>
                                  </a:lnTo>
                                  <a:lnTo>
                                    <a:pt x="21472" y="4224"/>
                                  </a:lnTo>
                                  <a:lnTo>
                                    <a:pt x="21472" y="3236"/>
                                  </a:lnTo>
                                  <a:lnTo>
                                    <a:pt x="21600" y="3236"/>
                                  </a:lnTo>
                                  <a:lnTo>
                                    <a:pt x="21600" y="2097"/>
                                  </a:lnTo>
                                  <a:lnTo>
                                    <a:pt x="21600" y="2097"/>
                                  </a:lnTo>
                                  <a:lnTo>
                                    <a:pt x="21600" y="0"/>
                                  </a:lnTo>
                                  <a:lnTo>
                                    <a:pt x="0" y="0"/>
                                  </a:lnTo>
                                  <a:close/>
                                  <a:moveTo>
                                    <a:pt x="21032" y="2636"/>
                                  </a:moveTo>
                                  <a:lnTo>
                                    <a:pt x="20900" y="2636"/>
                                  </a:lnTo>
                                  <a:cubicBezTo>
                                    <a:pt x="20896" y="2636"/>
                                    <a:pt x="20896" y="2636"/>
                                    <a:pt x="20892" y="2636"/>
                                  </a:cubicBezTo>
                                  <a:cubicBezTo>
                                    <a:pt x="20892" y="2636"/>
                                    <a:pt x="20892" y="2606"/>
                                    <a:pt x="20892" y="2606"/>
                                  </a:cubicBezTo>
                                  <a:lnTo>
                                    <a:pt x="20892" y="2097"/>
                                  </a:lnTo>
                                  <a:lnTo>
                                    <a:pt x="21028" y="2097"/>
                                  </a:lnTo>
                                  <a:lnTo>
                                    <a:pt x="21028" y="2636"/>
                                  </a:lnTo>
                                  <a:close/>
                                  <a:moveTo>
                                    <a:pt x="21032" y="8508"/>
                                  </a:moveTo>
                                  <a:lnTo>
                                    <a:pt x="20900" y="8508"/>
                                  </a:lnTo>
                                  <a:cubicBezTo>
                                    <a:pt x="20896" y="8508"/>
                                    <a:pt x="20896" y="8508"/>
                                    <a:pt x="20896" y="8508"/>
                                  </a:cubicBezTo>
                                  <a:lnTo>
                                    <a:pt x="20896" y="7669"/>
                                  </a:lnTo>
                                  <a:lnTo>
                                    <a:pt x="21012" y="7669"/>
                                  </a:lnTo>
                                  <a:cubicBezTo>
                                    <a:pt x="21020" y="7669"/>
                                    <a:pt x="21028" y="7639"/>
                                    <a:pt x="21032" y="7579"/>
                                  </a:cubicBezTo>
                                  <a:lnTo>
                                    <a:pt x="21032" y="8508"/>
                                  </a:lnTo>
                                  <a:close/>
                                  <a:moveTo>
                                    <a:pt x="21032" y="14410"/>
                                  </a:moveTo>
                                  <a:lnTo>
                                    <a:pt x="20900" y="14410"/>
                                  </a:lnTo>
                                  <a:cubicBezTo>
                                    <a:pt x="20896" y="14410"/>
                                    <a:pt x="20896" y="14410"/>
                                    <a:pt x="20896" y="14410"/>
                                  </a:cubicBezTo>
                                  <a:lnTo>
                                    <a:pt x="20896" y="13571"/>
                                  </a:lnTo>
                                  <a:lnTo>
                                    <a:pt x="21012" y="13571"/>
                                  </a:lnTo>
                                  <a:cubicBezTo>
                                    <a:pt x="21020" y="13571"/>
                                    <a:pt x="21028" y="13541"/>
                                    <a:pt x="21032" y="13481"/>
                                  </a:cubicBezTo>
                                  <a:lnTo>
                                    <a:pt x="21032" y="14410"/>
                                  </a:lnTo>
                                  <a:close/>
                                  <a:moveTo>
                                    <a:pt x="21032" y="20282"/>
                                  </a:moveTo>
                                  <a:lnTo>
                                    <a:pt x="20900" y="20282"/>
                                  </a:lnTo>
                                  <a:cubicBezTo>
                                    <a:pt x="20896" y="20282"/>
                                    <a:pt x="20896" y="20282"/>
                                    <a:pt x="20892" y="20282"/>
                                  </a:cubicBezTo>
                                  <a:cubicBezTo>
                                    <a:pt x="20892" y="20282"/>
                                    <a:pt x="20892" y="20252"/>
                                    <a:pt x="20892" y="20252"/>
                                  </a:cubicBezTo>
                                  <a:lnTo>
                                    <a:pt x="20892" y="19383"/>
                                  </a:lnTo>
                                  <a:lnTo>
                                    <a:pt x="21008" y="19383"/>
                                  </a:lnTo>
                                  <a:cubicBezTo>
                                    <a:pt x="21016" y="19383"/>
                                    <a:pt x="21024" y="19353"/>
                                    <a:pt x="21028" y="19293"/>
                                  </a:cubicBezTo>
                                  <a:lnTo>
                                    <a:pt x="21028" y="20282"/>
                                  </a:lnTo>
                                  <a:close/>
                                  <a:moveTo>
                                    <a:pt x="21420" y="20282"/>
                                  </a:moveTo>
                                  <a:lnTo>
                                    <a:pt x="21312" y="20282"/>
                                  </a:lnTo>
                                  <a:lnTo>
                                    <a:pt x="21312" y="19623"/>
                                  </a:lnTo>
                                  <a:lnTo>
                                    <a:pt x="21420" y="19623"/>
                                  </a:lnTo>
                                  <a:lnTo>
                                    <a:pt x="21420" y="20282"/>
                                  </a:lnTo>
                                  <a:close/>
                                  <a:moveTo>
                                    <a:pt x="21420" y="17286"/>
                                  </a:moveTo>
                                  <a:lnTo>
                                    <a:pt x="21312" y="17286"/>
                                  </a:lnTo>
                                  <a:lnTo>
                                    <a:pt x="21312" y="16507"/>
                                  </a:lnTo>
                                  <a:lnTo>
                                    <a:pt x="21420" y="16507"/>
                                  </a:lnTo>
                                  <a:lnTo>
                                    <a:pt x="21420" y="17286"/>
                                  </a:lnTo>
                                  <a:close/>
                                  <a:moveTo>
                                    <a:pt x="21420" y="14410"/>
                                  </a:moveTo>
                                  <a:lnTo>
                                    <a:pt x="21312" y="14410"/>
                                  </a:lnTo>
                                  <a:lnTo>
                                    <a:pt x="21312" y="13781"/>
                                  </a:lnTo>
                                  <a:lnTo>
                                    <a:pt x="21420" y="13781"/>
                                  </a:lnTo>
                                  <a:lnTo>
                                    <a:pt x="21420" y="14410"/>
                                  </a:lnTo>
                                  <a:close/>
                                  <a:moveTo>
                                    <a:pt x="21420" y="11444"/>
                                  </a:moveTo>
                                  <a:lnTo>
                                    <a:pt x="21312" y="11444"/>
                                  </a:lnTo>
                                  <a:lnTo>
                                    <a:pt x="21312" y="10605"/>
                                  </a:lnTo>
                                  <a:lnTo>
                                    <a:pt x="21420" y="10605"/>
                                  </a:lnTo>
                                  <a:lnTo>
                                    <a:pt x="21420" y="11444"/>
                                  </a:lnTo>
                                  <a:close/>
                                  <a:moveTo>
                                    <a:pt x="21420" y="8508"/>
                                  </a:moveTo>
                                  <a:lnTo>
                                    <a:pt x="21312" y="8508"/>
                                  </a:lnTo>
                                  <a:lnTo>
                                    <a:pt x="21312" y="7879"/>
                                  </a:lnTo>
                                  <a:lnTo>
                                    <a:pt x="21420" y="7879"/>
                                  </a:lnTo>
                                  <a:lnTo>
                                    <a:pt x="21420" y="8508"/>
                                  </a:lnTo>
                                  <a:close/>
                                  <a:moveTo>
                                    <a:pt x="21420" y="5572"/>
                                  </a:moveTo>
                                  <a:lnTo>
                                    <a:pt x="21312" y="5572"/>
                                  </a:lnTo>
                                  <a:lnTo>
                                    <a:pt x="21312" y="4733"/>
                                  </a:lnTo>
                                  <a:lnTo>
                                    <a:pt x="21420" y="4733"/>
                                  </a:lnTo>
                                  <a:lnTo>
                                    <a:pt x="21420" y="5572"/>
                                  </a:lnTo>
                                  <a:close/>
                                  <a:moveTo>
                                    <a:pt x="21420" y="2636"/>
                                  </a:moveTo>
                                  <a:lnTo>
                                    <a:pt x="21312" y="2636"/>
                                  </a:lnTo>
                                  <a:lnTo>
                                    <a:pt x="21312" y="2127"/>
                                  </a:lnTo>
                                  <a:lnTo>
                                    <a:pt x="21420" y="2127"/>
                                  </a:lnTo>
                                  <a:lnTo>
                                    <a:pt x="21420" y="2636"/>
                                  </a:lnTo>
                                  <a:close/>
                                  <a:moveTo>
                                    <a:pt x="19320" y="5902"/>
                                  </a:moveTo>
                                  <a:lnTo>
                                    <a:pt x="19244" y="5902"/>
                                  </a:lnTo>
                                  <a:lnTo>
                                    <a:pt x="19244" y="5333"/>
                                  </a:lnTo>
                                  <a:cubicBezTo>
                                    <a:pt x="19244" y="5273"/>
                                    <a:pt x="19236" y="5213"/>
                                    <a:pt x="19228" y="5213"/>
                                  </a:cubicBezTo>
                                  <a:lnTo>
                                    <a:pt x="19096" y="5213"/>
                                  </a:lnTo>
                                  <a:cubicBezTo>
                                    <a:pt x="19088" y="5213"/>
                                    <a:pt x="19080" y="5273"/>
                                    <a:pt x="19080" y="5333"/>
                                  </a:cubicBezTo>
                                  <a:lnTo>
                                    <a:pt x="19080" y="5902"/>
                                  </a:lnTo>
                                  <a:lnTo>
                                    <a:pt x="19004" y="5902"/>
                                  </a:lnTo>
                                  <a:cubicBezTo>
                                    <a:pt x="18996" y="5902"/>
                                    <a:pt x="18988" y="5962"/>
                                    <a:pt x="18988" y="6022"/>
                                  </a:cubicBezTo>
                                  <a:lnTo>
                                    <a:pt x="18988" y="7040"/>
                                  </a:lnTo>
                                  <a:cubicBezTo>
                                    <a:pt x="18988" y="7100"/>
                                    <a:pt x="18996" y="7160"/>
                                    <a:pt x="19004" y="7160"/>
                                  </a:cubicBezTo>
                                  <a:lnTo>
                                    <a:pt x="19080" y="7160"/>
                                  </a:lnTo>
                                  <a:lnTo>
                                    <a:pt x="19080" y="7729"/>
                                  </a:lnTo>
                                  <a:cubicBezTo>
                                    <a:pt x="19080" y="7789"/>
                                    <a:pt x="19088" y="7849"/>
                                    <a:pt x="19096" y="7849"/>
                                  </a:cubicBezTo>
                                  <a:lnTo>
                                    <a:pt x="19232" y="7849"/>
                                  </a:lnTo>
                                  <a:cubicBezTo>
                                    <a:pt x="19240" y="7849"/>
                                    <a:pt x="19248" y="7789"/>
                                    <a:pt x="19248" y="7729"/>
                                  </a:cubicBezTo>
                                  <a:lnTo>
                                    <a:pt x="19248" y="7160"/>
                                  </a:lnTo>
                                  <a:lnTo>
                                    <a:pt x="19324" y="7160"/>
                                  </a:lnTo>
                                  <a:cubicBezTo>
                                    <a:pt x="19332" y="7160"/>
                                    <a:pt x="19340" y="7100"/>
                                    <a:pt x="19340" y="7040"/>
                                  </a:cubicBezTo>
                                  <a:lnTo>
                                    <a:pt x="19340" y="6022"/>
                                  </a:lnTo>
                                  <a:cubicBezTo>
                                    <a:pt x="19336" y="5932"/>
                                    <a:pt x="19328" y="5902"/>
                                    <a:pt x="19320" y="5902"/>
                                  </a:cubicBezTo>
                                  <a:close/>
                                  <a:moveTo>
                                    <a:pt x="20588" y="20462"/>
                                  </a:moveTo>
                                  <a:lnTo>
                                    <a:pt x="20484" y="20462"/>
                                  </a:lnTo>
                                  <a:lnTo>
                                    <a:pt x="20484" y="19683"/>
                                  </a:lnTo>
                                  <a:cubicBezTo>
                                    <a:pt x="20484" y="19593"/>
                                    <a:pt x="20476" y="19533"/>
                                    <a:pt x="20464" y="19533"/>
                                  </a:cubicBezTo>
                                  <a:lnTo>
                                    <a:pt x="20280" y="19533"/>
                                  </a:lnTo>
                                  <a:cubicBezTo>
                                    <a:pt x="20268" y="19533"/>
                                    <a:pt x="20260" y="19593"/>
                                    <a:pt x="20260" y="19683"/>
                                  </a:cubicBezTo>
                                  <a:lnTo>
                                    <a:pt x="20260" y="20462"/>
                                  </a:lnTo>
                                  <a:lnTo>
                                    <a:pt x="20156" y="20462"/>
                                  </a:lnTo>
                                  <a:cubicBezTo>
                                    <a:pt x="20144" y="20462"/>
                                    <a:pt x="20136" y="20521"/>
                                    <a:pt x="20136" y="20611"/>
                                  </a:cubicBezTo>
                                  <a:lnTo>
                                    <a:pt x="20136" y="21240"/>
                                  </a:lnTo>
                                  <a:lnTo>
                                    <a:pt x="20136" y="21240"/>
                                  </a:lnTo>
                                  <a:lnTo>
                                    <a:pt x="20136" y="21570"/>
                                  </a:lnTo>
                                  <a:lnTo>
                                    <a:pt x="20616" y="21570"/>
                                  </a:lnTo>
                                  <a:lnTo>
                                    <a:pt x="20616" y="20611"/>
                                  </a:lnTo>
                                  <a:cubicBezTo>
                                    <a:pt x="20608" y="20551"/>
                                    <a:pt x="20600" y="20462"/>
                                    <a:pt x="20588" y="20462"/>
                                  </a:cubicBezTo>
                                  <a:close/>
                                  <a:moveTo>
                                    <a:pt x="19640" y="2217"/>
                                  </a:moveTo>
                                  <a:lnTo>
                                    <a:pt x="19492" y="2217"/>
                                  </a:lnTo>
                                  <a:cubicBezTo>
                                    <a:pt x="19484" y="2217"/>
                                    <a:pt x="19476" y="2277"/>
                                    <a:pt x="19476" y="2337"/>
                                  </a:cubicBezTo>
                                  <a:lnTo>
                                    <a:pt x="19476" y="2966"/>
                                  </a:lnTo>
                                  <a:lnTo>
                                    <a:pt x="19392" y="2966"/>
                                  </a:lnTo>
                                  <a:cubicBezTo>
                                    <a:pt x="19384" y="2966"/>
                                    <a:pt x="19376" y="3026"/>
                                    <a:pt x="19376" y="3086"/>
                                  </a:cubicBezTo>
                                  <a:lnTo>
                                    <a:pt x="19376" y="4194"/>
                                  </a:lnTo>
                                  <a:cubicBezTo>
                                    <a:pt x="19376" y="4254"/>
                                    <a:pt x="19384" y="4314"/>
                                    <a:pt x="19392" y="4314"/>
                                  </a:cubicBezTo>
                                  <a:lnTo>
                                    <a:pt x="19476" y="4314"/>
                                  </a:lnTo>
                                  <a:lnTo>
                                    <a:pt x="19476" y="4943"/>
                                  </a:lnTo>
                                  <a:cubicBezTo>
                                    <a:pt x="19476" y="5003"/>
                                    <a:pt x="19484" y="5063"/>
                                    <a:pt x="19492" y="5063"/>
                                  </a:cubicBezTo>
                                  <a:lnTo>
                                    <a:pt x="19640" y="5063"/>
                                  </a:lnTo>
                                  <a:cubicBezTo>
                                    <a:pt x="19648" y="5063"/>
                                    <a:pt x="19656" y="5003"/>
                                    <a:pt x="19656" y="4943"/>
                                  </a:cubicBezTo>
                                  <a:lnTo>
                                    <a:pt x="19656" y="4314"/>
                                  </a:lnTo>
                                  <a:lnTo>
                                    <a:pt x="19740" y="4314"/>
                                  </a:lnTo>
                                  <a:cubicBezTo>
                                    <a:pt x="19748" y="4314"/>
                                    <a:pt x="19756" y="4254"/>
                                    <a:pt x="19756" y="4194"/>
                                  </a:cubicBezTo>
                                  <a:lnTo>
                                    <a:pt x="19756" y="3086"/>
                                  </a:lnTo>
                                  <a:cubicBezTo>
                                    <a:pt x="19756" y="3026"/>
                                    <a:pt x="19748" y="2966"/>
                                    <a:pt x="19740" y="2966"/>
                                  </a:cubicBezTo>
                                  <a:lnTo>
                                    <a:pt x="19656" y="2966"/>
                                  </a:lnTo>
                                  <a:lnTo>
                                    <a:pt x="19656" y="2337"/>
                                  </a:lnTo>
                                  <a:cubicBezTo>
                                    <a:pt x="19656" y="2277"/>
                                    <a:pt x="19648" y="2217"/>
                                    <a:pt x="19640" y="2217"/>
                                  </a:cubicBezTo>
                                  <a:close/>
                                  <a:moveTo>
                                    <a:pt x="19740" y="20641"/>
                                  </a:moveTo>
                                  <a:lnTo>
                                    <a:pt x="19656" y="20641"/>
                                  </a:lnTo>
                                  <a:lnTo>
                                    <a:pt x="19656" y="20012"/>
                                  </a:lnTo>
                                  <a:cubicBezTo>
                                    <a:pt x="19656" y="19952"/>
                                    <a:pt x="19648" y="19892"/>
                                    <a:pt x="19640" y="19892"/>
                                  </a:cubicBezTo>
                                  <a:lnTo>
                                    <a:pt x="19492" y="19892"/>
                                  </a:lnTo>
                                  <a:cubicBezTo>
                                    <a:pt x="19484" y="19892"/>
                                    <a:pt x="19476" y="19952"/>
                                    <a:pt x="19476" y="20012"/>
                                  </a:cubicBezTo>
                                  <a:lnTo>
                                    <a:pt x="19476" y="20641"/>
                                  </a:lnTo>
                                  <a:lnTo>
                                    <a:pt x="19392" y="20641"/>
                                  </a:lnTo>
                                  <a:cubicBezTo>
                                    <a:pt x="19384" y="20641"/>
                                    <a:pt x="19376" y="20701"/>
                                    <a:pt x="19376" y="20761"/>
                                  </a:cubicBezTo>
                                  <a:lnTo>
                                    <a:pt x="19376" y="21600"/>
                                  </a:lnTo>
                                  <a:lnTo>
                                    <a:pt x="19764" y="21600"/>
                                  </a:lnTo>
                                  <a:lnTo>
                                    <a:pt x="19764" y="20761"/>
                                  </a:lnTo>
                                  <a:cubicBezTo>
                                    <a:pt x="19760" y="20701"/>
                                    <a:pt x="19752" y="20641"/>
                                    <a:pt x="19740" y="20641"/>
                                  </a:cubicBezTo>
                                  <a:close/>
                                  <a:moveTo>
                                    <a:pt x="20048" y="5003"/>
                                  </a:moveTo>
                                  <a:lnTo>
                                    <a:pt x="19884" y="5003"/>
                                  </a:lnTo>
                                  <a:cubicBezTo>
                                    <a:pt x="19872" y="5003"/>
                                    <a:pt x="19864" y="5063"/>
                                    <a:pt x="19864" y="5153"/>
                                  </a:cubicBezTo>
                                  <a:lnTo>
                                    <a:pt x="19864" y="5872"/>
                                  </a:lnTo>
                                  <a:lnTo>
                                    <a:pt x="19768" y="5872"/>
                                  </a:lnTo>
                                  <a:cubicBezTo>
                                    <a:pt x="19756" y="5872"/>
                                    <a:pt x="19748" y="5932"/>
                                    <a:pt x="19748" y="6022"/>
                                  </a:cubicBezTo>
                                  <a:lnTo>
                                    <a:pt x="19748" y="6591"/>
                                  </a:lnTo>
                                  <a:lnTo>
                                    <a:pt x="19748" y="6591"/>
                                  </a:lnTo>
                                  <a:lnTo>
                                    <a:pt x="19748" y="7280"/>
                                  </a:lnTo>
                                  <a:cubicBezTo>
                                    <a:pt x="19748" y="7370"/>
                                    <a:pt x="19756" y="7430"/>
                                    <a:pt x="19768" y="7430"/>
                                  </a:cubicBezTo>
                                  <a:lnTo>
                                    <a:pt x="19864" y="7430"/>
                                  </a:lnTo>
                                  <a:lnTo>
                                    <a:pt x="19864" y="8149"/>
                                  </a:lnTo>
                                  <a:cubicBezTo>
                                    <a:pt x="19864" y="8239"/>
                                    <a:pt x="19872" y="8298"/>
                                    <a:pt x="19884" y="8298"/>
                                  </a:cubicBezTo>
                                  <a:lnTo>
                                    <a:pt x="20048" y="8298"/>
                                  </a:lnTo>
                                  <a:cubicBezTo>
                                    <a:pt x="20060" y="8298"/>
                                    <a:pt x="20068" y="8239"/>
                                    <a:pt x="20068" y="8149"/>
                                  </a:cubicBezTo>
                                  <a:lnTo>
                                    <a:pt x="20068" y="7430"/>
                                  </a:lnTo>
                                  <a:lnTo>
                                    <a:pt x="20164" y="7430"/>
                                  </a:lnTo>
                                  <a:cubicBezTo>
                                    <a:pt x="20176" y="7430"/>
                                    <a:pt x="20184" y="7370"/>
                                    <a:pt x="20184" y="7280"/>
                                  </a:cubicBezTo>
                                  <a:lnTo>
                                    <a:pt x="20184" y="5992"/>
                                  </a:lnTo>
                                  <a:cubicBezTo>
                                    <a:pt x="20184" y="5902"/>
                                    <a:pt x="20176" y="5842"/>
                                    <a:pt x="20164" y="5842"/>
                                  </a:cubicBezTo>
                                  <a:lnTo>
                                    <a:pt x="20068" y="5842"/>
                                  </a:lnTo>
                                  <a:lnTo>
                                    <a:pt x="20068" y="5123"/>
                                  </a:lnTo>
                                  <a:cubicBezTo>
                                    <a:pt x="20068" y="5063"/>
                                    <a:pt x="20060" y="5003"/>
                                    <a:pt x="20048" y="5003"/>
                                  </a:cubicBezTo>
                                  <a:close/>
                                  <a:moveTo>
                                    <a:pt x="20460" y="7759"/>
                                  </a:moveTo>
                                  <a:lnTo>
                                    <a:pt x="20276" y="7759"/>
                                  </a:lnTo>
                                  <a:cubicBezTo>
                                    <a:pt x="20264" y="7759"/>
                                    <a:pt x="20256" y="7819"/>
                                    <a:pt x="20256" y="7909"/>
                                  </a:cubicBezTo>
                                  <a:lnTo>
                                    <a:pt x="20256" y="8688"/>
                                  </a:lnTo>
                                  <a:lnTo>
                                    <a:pt x="20152" y="8688"/>
                                  </a:lnTo>
                                  <a:cubicBezTo>
                                    <a:pt x="20140" y="8688"/>
                                    <a:pt x="20132" y="8748"/>
                                    <a:pt x="20132" y="8838"/>
                                  </a:cubicBezTo>
                                  <a:lnTo>
                                    <a:pt x="20132" y="9467"/>
                                  </a:lnTo>
                                  <a:lnTo>
                                    <a:pt x="20132" y="9467"/>
                                  </a:lnTo>
                                  <a:lnTo>
                                    <a:pt x="20132" y="10216"/>
                                  </a:lnTo>
                                  <a:cubicBezTo>
                                    <a:pt x="20132" y="10306"/>
                                    <a:pt x="20140" y="10366"/>
                                    <a:pt x="20152" y="10366"/>
                                  </a:cubicBezTo>
                                  <a:lnTo>
                                    <a:pt x="20256" y="10366"/>
                                  </a:lnTo>
                                  <a:lnTo>
                                    <a:pt x="20256" y="11145"/>
                                  </a:lnTo>
                                  <a:cubicBezTo>
                                    <a:pt x="20256" y="11234"/>
                                    <a:pt x="20264" y="11294"/>
                                    <a:pt x="20276" y="11294"/>
                                  </a:cubicBezTo>
                                  <a:lnTo>
                                    <a:pt x="20460" y="11294"/>
                                  </a:lnTo>
                                  <a:cubicBezTo>
                                    <a:pt x="20472" y="11294"/>
                                    <a:pt x="20480" y="11234"/>
                                    <a:pt x="20480" y="11145"/>
                                  </a:cubicBezTo>
                                  <a:lnTo>
                                    <a:pt x="20480" y="10366"/>
                                  </a:lnTo>
                                  <a:lnTo>
                                    <a:pt x="20584" y="10366"/>
                                  </a:lnTo>
                                  <a:cubicBezTo>
                                    <a:pt x="20596" y="10366"/>
                                    <a:pt x="20604" y="10306"/>
                                    <a:pt x="20604" y="10216"/>
                                  </a:cubicBezTo>
                                  <a:lnTo>
                                    <a:pt x="20604" y="8838"/>
                                  </a:lnTo>
                                  <a:cubicBezTo>
                                    <a:pt x="20604" y="8748"/>
                                    <a:pt x="20596" y="8688"/>
                                    <a:pt x="20584" y="8688"/>
                                  </a:cubicBezTo>
                                  <a:lnTo>
                                    <a:pt x="20480" y="8688"/>
                                  </a:lnTo>
                                  <a:lnTo>
                                    <a:pt x="20480" y="7909"/>
                                  </a:lnTo>
                                  <a:cubicBezTo>
                                    <a:pt x="20480" y="7849"/>
                                    <a:pt x="20472" y="7759"/>
                                    <a:pt x="20460" y="7759"/>
                                  </a:cubicBezTo>
                                  <a:close/>
                                  <a:moveTo>
                                    <a:pt x="20276" y="17256"/>
                                  </a:moveTo>
                                  <a:lnTo>
                                    <a:pt x="20460" y="17256"/>
                                  </a:lnTo>
                                  <a:cubicBezTo>
                                    <a:pt x="20472" y="17256"/>
                                    <a:pt x="20480" y="17196"/>
                                    <a:pt x="20480" y="17106"/>
                                  </a:cubicBezTo>
                                  <a:lnTo>
                                    <a:pt x="20480" y="16327"/>
                                  </a:lnTo>
                                  <a:lnTo>
                                    <a:pt x="20584" y="16327"/>
                                  </a:lnTo>
                                  <a:cubicBezTo>
                                    <a:pt x="20596" y="16327"/>
                                    <a:pt x="20604" y="16267"/>
                                    <a:pt x="20604" y="16178"/>
                                  </a:cubicBezTo>
                                  <a:lnTo>
                                    <a:pt x="20604" y="14799"/>
                                  </a:lnTo>
                                  <a:cubicBezTo>
                                    <a:pt x="20604" y="14710"/>
                                    <a:pt x="20596" y="14650"/>
                                    <a:pt x="20584" y="14650"/>
                                  </a:cubicBezTo>
                                  <a:lnTo>
                                    <a:pt x="20480" y="14650"/>
                                  </a:lnTo>
                                  <a:lnTo>
                                    <a:pt x="20480" y="13871"/>
                                  </a:lnTo>
                                  <a:cubicBezTo>
                                    <a:pt x="20480" y="13781"/>
                                    <a:pt x="20472" y="13721"/>
                                    <a:pt x="20460" y="13721"/>
                                  </a:cubicBezTo>
                                  <a:lnTo>
                                    <a:pt x="20276" y="13721"/>
                                  </a:lnTo>
                                  <a:cubicBezTo>
                                    <a:pt x="20264" y="13721"/>
                                    <a:pt x="20256" y="13781"/>
                                    <a:pt x="20256" y="13871"/>
                                  </a:cubicBezTo>
                                  <a:lnTo>
                                    <a:pt x="20256" y="14650"/>
                                  </a:lnTo>
                                  <a:lnTo>
                                    <a:pt x="20152" y="14650"/>
                                  </a:lnTo>
                                  <a:cubicBezTo>
                                    <a:pt x="20140" y="14650"/>
                                    <a:pt x="20132" y="14710"/>
                                    <a:pt x="20132" y="14799"/>
                                  </a:cubicBezTo>
                                  <a:lnTo>
                                    <a:pt x="20132" y="15429"/>
                                  </a:lnTo>
                                  <a:lnTo>
                                    <a:pt x="20132" y="15429"/>
                                  </a:lnTo>
                                  <a:lnTo>
                                    <a:pt x="20132" y="16178"/>
                                  </a:lnTo>
                                  <a:cubicBezTo>
                                    <a:pt x="20132" y="16267"/>
                                    <a:pt x="20140" y="16327"/>
                                    <a:pt x="20152" y="16327"/>
                                  </a:cubicBezTo>
                                  <a:lnTo>
                                    <a:pt x="20256" y="16327"/>
                                  </a:lnTo>
                                  <a:lnTo>
                                    <a:pt x="20256" y="17106"/>
                                  </a:lnTo>
                                  <a:cubicBezTo>
                                    <a:pt x="20256" y="17166"/>
                                    <a:pt x="20264" y="17256"/>
                                    <a:pt x="20276" y="17256"/>
                                  </a:cubicBezTo>
                                  <a:close/>
                                </a:path>
                              </a:pathLst>
                            </a:cu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286FCD96" id="Group 26" o:spid="_x0000_s1026" style="position:absolute;margin-left:0;margin-top:0;width:540pt;height:72.7pt;z-index:-251590656;mso-width-percent:1000;mso-position-horizontal:center;mso-position-horizontal-relative:margin;mso-position-vertical:bottom;mso-position-vertical-relative:page;mso-width-percent:1000;mso-width-relative:margin;mso-height-relative:margin" coordsize="68580,9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">
                  <v:rect id="Rectangle" o:spid="_x0000_s1027" style="position:absolute;top:609;width:68580;height:8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" fillcolor="#264d2b [3204]" stroked="f" strokeweight="1pt">
                    <v:stroke miterlimit="4"/>
                    <v:textbox inset="3pt,3pt,3pt,3pt"/>
                  </v:rect>
                  <v:shape id="Shape" o:spid="_x0000_s1028" style="position:absolute;width:68580;height:915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" path="m18904,14889r-68,l18836,14380v,-60,-8,-120,-16,-120l18700,14260v-8,,-16,60,-16,120l18684,14889r-68,c18608,14889,18600,14949,18600,15009r,899c18600,15968,18608,16028,18616,16028r68,l18684,16537v,60,8,120,16,120l18820,16657v8,,16,-60,16,-120l18836,16028r68,c18912,16028,18920,15968,18920,15908r,-899c18916,14919,18912,14889,18904,14889xm18484,6022r-64,l18420,5542v,-60,-4,-90,-12,-90l18300,5452v-8,,-12,30,-12,90l18288,6022r-64,c18216,6022,18212,6052,18212,6111r,809c18212,6980,18216,7010,18224,7010r64,l18288,7490v,59,4,89,12,89l18408,7579v8,,12,-30,12,-89l18420,7010r64,c18492,7010,18496,6980,18496,6920r,-809c18500,6052,18492,6022,18484,6022xm18904,20761r-68,l18836,20252v,-60,-8,-120,-16,-120l18700,20132v-8,,-16,60,-16,120l18684,20761r-68,c18608,20761,18600,20821,18600,20881r,719l18916,21600r,-719c18916,20821,18912,20761,18904,20761xm18904,9017r-68,l18836,8508v,-60,-8,-120,-16,-120l18700,8388v-8,,-16,60,-16,120l18684,9017r-68,c18608,9017,18600,9077,18600,9137r,899c18600,10096,18608,10156,18616,10156r68,l18684,10665v,60,8,120,16,120l18820,10785v8,,16,-60,16,-120l18836,10156r68,c18912,10156,18920,10096,18920,10036r,-899c18916,9047,18912,9017,18904,9017xm18904,3116r-68,l18836,2606v,-60,-8,-119,-16,-119l18700,2487v-8,,-16,59,-16,119l18684,3116r-68,c18608,3116,18600,3176,18600,3236r,898c18600,4194,18608,4254,18616,4254r68,l18684,4763v,60,8,120,16,120l18820,4883v8,,16,-60,16,-120l18836,4254r68,c18912,4254,18920,4194,18920,4134r,-898c18916,3176,18912,3116,18904,3116xm18484,17825r-64,l18420,17346v,-60,-4,-90,-12,-90l18300,17256v-8,,-12,30,-12,90l18288,17825r-64,c18216,17825,18212,17855,18212,17915r,809c18212,18784,18216,18814,18224,18814r64,l18288,19293v,60,4,90,12,90l18408,19383v8,,12,-30,12,-90l18420,18814r64,c18492,18814,18496,18784,18496,18724r,-809c18500,17855,18492,17825,18484,17825xm18484,11893r-64,l18420,11414v,-60,-4,-90,-12,-90l18300,11324v-8,,-12,30,-12,90l18288,11893r-64,c18216,11893,18212,11923,18212,11983r,809c18212,12852,18216,12882,18224,12882r64,l18288,13361v,60,4,90,12,90l18408,13451v8,,12,-30,12,-90l18420,12882r64,c18492,12882,18496,12852,18496,12792r,-809c18500,11923,18492,11893,18484,11893xm18072,14979r-56,l18016,14560v,-60,-4,-90,-12,-90l17908,14470v-8,,-12,30,-12,90l17896,14979r-56,c17832,14979,17828,15009,17828,15069r,719c17828,15848,17832,15878,17840,15878r56,l17896,16297v,60,4,90,12,90l18004,16387v8,,12,-30,12,-90l18016,15878r56,c18080,15878,18084,15848,18084,15788r,-719c18080,15039,18076,14979,18072,14979xm18072,20881r-56,l18016,20462v,-60,-4,-90,-12,-90l17908,20372v-8,,-12,30,-12,90l17896,20881r-56,c17832,20881,17828,20911,17828,20971r,629l18084,21600r,-629c18080,20911,18076,20881,18072,20881xm18072,9107r-56,l18016,8688v,-60,-4,-90,-12,-90l17908,8598v-8,,-12,30,-12,90l17896,9107r-56,c17832,9107,17828,9137,17828,9197r,719c17828,9976,17832,10006,17840,10006r56,l17896,10426v,59,4,89,12,89l18004,10515v8,,12,-30,12,-89l18016,10006r56,c18080,10006,18084,9976,18084,9916r,-719c18080,9137,18076,9107,18072,9107xm19320,11774r-76,l19244,11204v,-59,-8,-119,-16,-119l19096,11085v-8,,-16,60,-16,119l19080,11774r-76,c18996,11774,18988,11834,18988,11893r,1019c18988,12972,18996,13032,19004,13032r76,l19080,13601v,60,8,120,16,120l19232,13721v8,,16,-60,16,-120l19248,13032r76,c19332,13032,19340,12972,19340,12912r,-1019c19336,11834,19328,11774,19320,11774xm18072,3236r-56,l18016,2816v,-60,-4,-90,-12,-90l17908,2726v-8,,-12,30,-12,90l17896,3236r-56,c17832,3236,17828,3265,17828,3325r,719c17828,4104,17832,4134,17840,4134r56,l17896,4554v,60,4,90,12,90l18004,4644v8,,12,-30,12,-90l18016,4134r56,c18080,4134,18084,4104,18084,4044r,-719c18080,3265,18076,3236,18072,3236xm19320,17705r-76,l19244,17136v,-60,-8,-120,-16,-120l19096,17016v-8,,-16,60,-16,120l19080,17705r-76,c18996,17705,18988,17765,18988,17825r,1019c18988,18904,18996,18964,19004,18964r76,l19080,19533v,60,8,120,16,120l19232,19653v8,,16,-60,16,-120l19248,18964r76,c19332,18964,19340,18904,19340,18844r,-1019c19336,17765,19328,17705,19320,17705xm19884,14110r164,c20060,14110,20068,14050,20068,13961r,-719l20164,13242v12,,20,-60,20,-150l20184,11864v,-90,-8,-150,-20,-150l20068,11714r,-719c20068,10905,20060,10845,20048,10845r-164,c19872,10845,19864,10905,19864,10995r,719l19768,11714v-12,,-20,60,-20,150l19748,12433r,l19748,13122v,90,8,150,20,150l19864,13272r,719c19864,14050,19872,14110,19884,14110xm20184,19054r,-1229c20184,17735,20176,17675,20164,17675r-96,l20068,16956v,-89,-8,-149,-20,-149l19884,16807v-12,,-20,60,-20,149l19864,17675r-96,c19756,17675,19748,17735,19748,17825r,569l19748,18394r,689c19748,19173,19756,19233,19768,19233r96,l19864,19952v,90,8,150,20,150l20048,20102v12,,20,-60,20,-150l20068,19233r96,c20172,19203,20184,19143,20184,19054xm19368,10126v,60,8,120,16,120l19468,10246r,629c19468,10935,19476,10995,19484,10995r148,c19640,10995,19648,10935,19648,10875r,-629l19732,10246v8,,16,-60,16,-120l19748,9017v,-59,-8,-119,-16,-119l19656,8898r,-629c19656,8209,19648,8149,19640,8149r-148,c19484,8149,19476,8209,19476,8269r,629l19392,8898v-8,,-16,60,-16,119l19376,10126r-8,xm19368,15998v,60,8,120,16,120l19468,16118r,629c19468,16807,19476,16867,19484,16867r148,c19640,16867,19648,16807,19648,16747r,-629l19732,16118v8,,16,-60,16,-120l19748,14889v,-60,-8,-120,-16,-120l19656,14769r,-629c19656,14080,19648,14021,19640,14021r-148,c19484,14021,19476,14080,19476,14140r,629l19392,14769v-8,,-16,60,-16,120l19376,15998r-8,xm,l,2127r19864,l19864,2277v,90,8,150,20,150l20048,2427v12,,20,-60,20,-150l20068,2127r188,l20256,2846r-104,c20140,2846,20132,2906,20132,2996r,629l20132,3625r,749c20132,4464,20140,4524,20152,4524r104,l20256,5303v,89,8,149,20,149l20460,5452v12,,20,-60,20,-149l20480,4524r104,c20596,4524,20604,4464,20604,4374r,-1378c20604,2906,20596,2846,20584,2846r-104,l20480,2127r164,l20644,2636v,90,12,180,24,180l20872,2816v,,4,,4,c20876,2816,20876,2846,20876,2846r,1708c20876,4673,20888,4763,20904,4763r132,l21036,5752v,120,12,210,28,210l21248,5962r,1438l21064,7400v-8,,-16,30,-20,90l21044,6022v,-90,-12,-180,-24,-180l20896,5842r,-869c20896,4883,20884,4793,20872,4793r-204,c20656,4793,20644,4883,20644,4973r,869l20528,5842v-12,,-24,90,-24,180l20504,7549v,90,12,180,24,180l20644,7729r,869c20644,8688,20656,8778,20668,8778r204,c20872,8778,20876,8778,20876,8778r,1677c20876,10575,20888,10665,20904,10665r132,l21036,11654v,120,12,209,28,209l21248,11863r,1438l21064,13301v-8,,-16,30,-20,90l21044,11923v,-89,-12,-179,-24,-179l20896,11744r,-959c20896,10695,20884,10605,20872,10605r-204,c20656,10605,20644,10695,20644,10785r,869l20528,11654v-12,,-24,90,-24,180l20504,13361v,90,12,180,24,180l20644,13541r,869c20644,14500,20656,14590,20668,14590r204,c20872,14590,20876,14590,20876,14590r,1677c20876,16387,20888,16477,20904,16477r132,l21036,17466v,120,12,209,28,209l21248,17675r,1438l21064,19113v-8,,-16,30,-20,90l21044,17675v,-89,-12,-179,-24,-179l20896,17496r,-869c20896,16537,20884,16447,20872,16447r-204,c20656,16447,20644,16537,20644,16627r,869l20528,17496v-12,,-24,90,-24,179l20504,19203v,90,12,180,24,180l20644,19383r,869c20644,20342,20656,20432,20668,20432r204,c20872,20432,20876,20432,20876,20432v,,,30,,30l20876,21570r596,l21472,20881r128,l21600,15938r-128,l21472,15039r128,l21600,10096r-128,l21472,9167r128,l21600,4224r-128,l21472,3236r128,l21600,2097r,l21600,,,xm21032,2636r-132,c20896,2636,20896,2636,20892,2636v,,,-30,,-30l20892,2097r136,l21028,2636r4,xm21032,8508r-132,c20896,8508,20896,8508,20896,8508r,-839l21012,7669v8,,16,-30,20,-90l21032,8508xm21032,14410r-132,c20896,14410,20896,14410,20896,14410r,-839l21012,13571v8,,16,-30,20,-90l21032,14410xm21032,20282r-132,c20896,20282,20896,20282,20892,20282v,,,-30,,-30l20892,19383r116,c21016,19383,21024,19353,21028,19293r,989l21032,20282xm21420,20282r-108,l21312,19623r108,l21420,20282xm21420,17286r-108,l21312,16507r108,l21420,17286xm21420,14410r-108,l21312,13781r108,l21420,14410xm21420,11444r-108,l21312,10605r108,l21420,11444xm21420,8508r-108,l21312,7879r108,l21420,8508xm21420,5572r-108,l21312,4733r108,l21420,5572xm21420,2636r-108,l21312,2127r108,l21420,2636xm19320,5902r-76,l19244,5333v,-60,-8,-120,-16,-120l19096,5213v-8,,-16,60,-16,120l19080,5902r-76,c18996,5902,18988,5962,18988,6022r,1018c18988,7100,18996,7160,19004,7160r76,l19080,7729v,60,8,120,16,120l19232,7849v8,,16,-60,16,-120l19248,7160r76,c19332,7160,19340,7100,19340,7040r,-1018c19336,5932,19328,5902,19320,5902xm20588,20462r-104,l20484,19683v,-90,-8,-150,-20,-150l20280,19533v-12,,-20,60,-20,150l20260,20462r-104,c20144,20462,20136,20521,20136,20611r,629l20136,21240r,330l20616,21570r,-959c20608,20551,20600,20462,20588,20462xm19640,2217r-148,c19484,2217,19476,2277,19476,2337r,629l19392,2966v-8,,-16,60,-16,120l19376,4194v,60,8,120,16,120l19476,4314r,629c19476,5003,19484,5063,19492,5063r148,c19648,5063,19656,5003,19656,4943r,-629l19740,4314v8,,16,-60,16,-120l19756,3086v,-60,-8,-120,-16,-120l19656,2966r,-629c19656,2277,19648,2217,19640,2217xm19740,20641r-84,l19656,20012v,-60,-8,-120,-16,-120l19492,19892v-8,,-16,60,-16,120l19476,20641r-84,c19384,20641,19376,20701,19376,20761r,839l19764,21600r,-839c19760,20701,19752,20641,19740,20641xm20048,5003r-164,c19872,5003,19864,5063,19864,5153r,719l19768,5872v-12,,-20,60,-20,150l19748,6591r,l19748,7280v,90,8,150,20,150l19864,7430r,719c19864,8239,19872,8298,19884,8298r164,c20060,8298,20068,8239,20068,8149r,-719l20164,7430v12,,20,-60,20,-150l20184,5992v,-90,-8,-150,-20,-150l20068,5842r,-719c20068,5063,20060,5003,20048,5003xm20460,7759r-184,c20264,7759,20256,7819,20256,7909r,779l20152,8688v-12,,-20,60,-20,150l20132,9467r,l20132,10216v,90,8,150,20,150l20256,10366r,779c20256,11234,20264,11294,20276,11294r184,c20472,11294,20480,11234,20480,11145r,-779l20584,10366v12,,20,-60,20,-150l20604,8838v,-90,-8,-150,-20,-150l20480,8688r,-779c20480,7849,20472,7759,20460,7759xm20276,17256r184,c20472,17256,20480,17196,20480,17106r,-779l20584,16327v12,,20,-60,20,-149l20604,14799v,-89,-8,-149,-20,-149l20480,14650r,-779c20480,13781,20472,13721,20460,13721r-184,c20264,13721,20256,13781,20256,13871r,779l20152,14650v-12,,-20,60,-20,149l20132,15429r,l20132,16178v,89,8,149,20,149l20256,16327r,779c20256,17166,20264,17256,20276,17256xe" fillcolor="#60b966 [3205]" stroked="f" strokeweight="1pt">
                    <v:stroke miterlimit="4" joinstyle="miter"/>
                    <v:path arrowok="t" o:extrusionok="f" o:connecttype="custom" o:connectlocs="3429000,457835;3429000,457835;3429000,457835;3429000,457835" o:connectangles="0,90,180,270"/>
                  </v:shape>
                  <w10:wrap anchorx="margin" anchory="page"/>
                </v:group>
              </w:pict>
            </mc:Fallback>
          </mc:AlternateContent>
        </w:r>
        <w:r>
          <w:fldChar w:fldCharType="begin"/>
        </w:r>
        <w:r>
          <w:instrText xml:space="preserve"> PAGE   \* MERGEFORMAT </w:instrText>
        </w:r>
        <w:r>
          <w:fldChar w:fldCharType="separate"/>
        </w:r>
        <w:r w:rsidR="00FD541C">
          <w:rPr>
            <w:noProof/>
          </w:rPr>
          <w:t>5</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EA0" w:rsidRDefault="00560EA0" w:rsidP="008F1194">
      <w:pPr>
        <w:spacing w:after="0" w:line="240" w:lineRule="auto"/>
      </w:pPr>
      <w:r>
        <w:separator/>
      </w:r>
    </w:p>
  </w:footnote>
  <w:footnote w:type="continuationSeparator" w:id="0">
    <w:p w:rsidR="00560EA0" w:rsidRDefault="00560EA0" w:rsidP="008F11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98B" w:rsidRPr="00DD2790" w:rsidRDefault="0003498B" w:rsidP="00B17E13">
    <w:pPr>
      <w:pStyle w:val="Header"/>
      <w:ind w:right="27"/>
      <w:jc w:val="right"/>
    </w:pPr>
    <w:r w:rsidRPr="00DD2790">
      <w:rPr>
        <w:noProof/>
      </w:rPr>
      <mc:AlternateContent>
        <mc:Choice Requires="wpg">
          <w:drawing>
            <wp:anchor distT="0" distB="0" distL="114300" distR="114300" simplePos="0" relativeHeight="251673600" behindDoc="0" locked="0" layoutInCell="1" allowOverlap="1" wp14:anchorId="7A7D11EA" wp14:editId="7291F31B">
              <wp:simplePos x="0" y="0"/>
              <wp:positionH relativeFrom="margin">
                <wp:align>center</wp:align>
              </wp:positionH>
              <wp:positionV relativeFrom="page">
                <wp:align>top</wp:align>
              </wp:positionV>
              <wp:extent cx="6858000" cy="905256"/>
              <wp:effectExtent l="0" t="0" r="2540" b="9525"/>
              <wp:wrapNone/>
              <wp:docPr id="20" name="Group 20">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30"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32"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33"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1F84B640" id="Group 20" o:spid="_x0000_s1026" style="position:absolute;margin-left:0;margin-top:0;width:540pt;height:71.3pt;z-index:251673600;mso-width-percent:1000;mso-position-horizontal:center;mso-position-horizontal-relative:margin;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" fillcolor="#60b966 [3205]" stroked="f" strokeweight="1pt">
                <v:stroke miterlimit="4"/>
                <v:textbox inset="3pt,3pt,3pt,3pt"/>
              </v:rect>
              <w10:wrap anchorx="margin" anchory="page"/>
            </v:group>
          </w:pict>
        </mc:Fallback>
      </mc:AlternateContent>
    </w:r>
    <w:r w:rsidRPr="00DD2790">
      <w:rPr>
        <w:noProof/>
      </w:rPr>
      <mc:AlternateContent>
        <mc:Choice Requires="wps">
          <w:drawing>
            <wp:inline distT="0" distB="0" distL="0" distR="0" wp14:anchorId="580AC262" wp14:editId="642842AD">
              <wp:extent cx="1390652" cy="370841"/>
              <wp:effectExtent l="0" t="0" r="0" b="0"/>
              <wp:docPr id="34" name="Shape" descr="logo placeholder"/>
              <wp:cNvGraphicFramePr/>
              <a:graphic xmlns:a="http://schemas.openxmlformats.org/drawingml/2006/main">
                <a:graphicData uri="http://schemas.microsoft.com/office/word/2010/wordprocessingShape">
                  <wps:wsp>
                    <wps:cNvSpPr/>
                    <wps:spPr>
                      <a:xfrm>
                        <a:off x="0" y="0"/>
                        <a:ext cx="1390652" cy="370841"/>
                      </a:xfrm>
                      <a:custGeom>
                        <a:avLst/>
                        <a:gdLst/>
                        <a:ahLst/>
                        <a:cxnLst>
                          <a:cxn ang="0">
                            <a:pos x="wd2" y="hd2"/>
                          </a:cxn>
                          <a:cxn ang="5400000">
                            <a:pos x="wd2" y="hd2"/>
                          </a:cxn>
                          <a:cxn ang="10800000">
                            <a:pos x="wd2" y="hd2"/>
                          </a:cxn>
                          <a:cxn ang="16200000">
                            <a:pos x="wd2" y="hd2"/>
                          </a:cxn>
                        </a:cxnLst>
                        <a:rect l="0" t="0" r="r" b="b"/>
                        <a:pathLst>
                          <a:path w="21600" h="21600" extrusionOk="0">
                            <a:moveTo>
                              <a:pt x="9863" y="13537"/>
                            </a:moveTo>
                            <a:cubicBezTo>
                              <a:pt x="9587" y="13537"/>
                              <a:pt x="9370" y="13833"/>
                              <a:pt x="9212" y="14425"/>
                            </a:cubicBezTo>
                            <a:cubicBezTo>
                              <a:pt x="9054" y="15016"/>
                              <a:pt x="8975" y="15830"/>
                              <a:pt x="8975" y="16866"/>
                            </a:cubicBezTo>
                            <a:cubicBezTo>
                              <a:pt x="8975" y="17605"/>
                              <a:pt x="9015" y="18197"/>
                              <a:pt x="9094" y="18715"/>
                            </a:cubicBezTo>
                            <a:cubicBezTo>
                              <a:pt x="9173" y="19233"/>
                              <a:pt x="9271" y="19603"/>
                              <a:pt x="9390" y="19825"/>
                            </a:cubicBezTo>
                            <a:cubicBezTo>
                              <a:pt x="9508" y="20047"/>
                              <a:pt x="9666" y="20195"/>
                              <a:pt x="9863" y="20195"/>
                            </a:cubicBezTo>
                            <a:cubicBezTo>
                              <a:pt x="10060" y="20195"/>
                              <a:pt x="10198" y="20047"/>
                              <a:pt x="10336" y="19825"/>
                            </a:cubicBezTo>
                            <a:cubicBezTo>
                              <a:pt x="10475" y="19603"/>
                              <a:pt x="10553" y="19159"/>
                              <a:pt x="10632" y="18715"/>
                            </a:cubicBezTo>
                            <a:cubicBezTo>
                              <a:pt x="10711" y="18271"/>
                              <a:pt x="10731" y="17605"/>
                              <a:pt x="10731" y="16866"/>
                            </a:cubicBezTo>
                            <a:cubicBezTo>
                              <a:pt x="10731" y="15830"/>
                              <a:pt x="10652" y="15016"/>
                              <a:pt x="10494" y="14499"/>
                            </a:cubicBezTo>
                            <a:cubicBezTo>
                              <a:pt x="10336" y="13981"/>
                              <a:pt x="10139" y="13537"/>
                              <a:pt x="9863" y="13537"/>
                            </a:cubicBezTo>
                            <a:close/>
                            <a:moveTo>
                              <a:pt x="10139" y="18197"/>
                            </a:moveTo>
                            <a:cubicBezTo>
                              <a:pt x="10080" y="18493"/>
                              <a:pt x="9981" y="18641"/>
                              <a:pt x="9883" y="18641"/>
                            </a:cubicBezTo>
                            <a:cubicBezTo>
                              <a:pt x="9764" y="18641"/>
                              <a:pt x="9685" y="18493"/>
                              <a:pt x="9626" y="18197"/>
                            </a:cubicBezTo>
                            <a:cubicBezTo>
                              <a:pt x="9567" y="17901"/>
                              <a:pt x="9528" y="17458"/>
                              <a:pt x="9528" y="16792"/>
                            </a:cubicBezTo>
                            <a:cubicBezTo>
                              <a:pt x="9528" y="16126"/>
                              <a:pt x="9567" y="15682"/>
                              <a:pt x="9626" y="15386"/>
                            </a:cubicBezTo>
                            <a:cubicBezTo>
                              <a:pt x="9685" y="15090"/>
                              <a:pt x="9784" y="14942"/>
                              <a:pt x="9883" y="14942"/>
                            </a:cubicBezTo>
                            <a:cubicBezTo>
                              <a:pt x="10001" y="14942"/>
                              <a:pt x="10080" y="15090"/>
                              <a:pt x="10139" y="15386"/>
                            </a:cubicBezTo>
                            <a:cubicBezTo>
                              <a:pt x="10198" y="15682"/>
                              <a:pt x="10238" y="16126"/>
                              <a:pt x="10238" y="16718"/>
                            </a:cubicBezTo>
                            <a:cubicBezTo>
                              <a:pt x="10218" y="17458"/>
                              <a:pt x="10198" y="17975"/>
                              <a:pt x="10139" y="18197"/>
                            </a:cubicBezTo>
                            <a:close/>
                            <a:moveTo>
                              <a:pt x="8009" y="10800"/>
                            </a:moveTo>
                            <a:lnTo>
                              <a:pt x="8541" y="10800"/>
                            </a:lnTo>
                            <a:lnTo>
                              <a:pt x="8541" y="8137"/>
                            </a:lnTo>
                            <a:lnTo>
                              <a:pt x="9192" y="4438"/>
                            </a:lnTo>
                            <a:lnTo>
                              <a:pt x="8620" y="4438"/>
                            </a:lnTo>
                            <a:lnTo>
                              <a:pt x="8285" y="6584"/>
                            </a:lnTo>
                            <a:lnTo>
                              <a:pt x="7950" y="4438"/>
                            </a:lnTo>
                            <a:lnTo>
                              <a:pt x="7378" y="4438"/>
                            </a:lnTo>
                            <a:lnTo>
                              <a:pt x="8029" y="8137"/>
                            </a:lnTo>
                            <a:lnTo>
                              <a:pt x="8029" y="10800"/>
                            </a:lnTo>
                            <a:close/>
                            <a:moveTo>
                              <a:pt x="13690" y="8211"/>
                            </a:moveTo>
                            <a:lnTo>
                              <a:pt x="13729" y="8211"/>
                            </a:lnTo>
                            <a:cubicBezTo>
                              <a:pt x="13769" y="8211"/>
                              <a:pt x="13828" y="8285"/>
                              <a:pt x="13867" y="8359"/>
                            </a:cubicBezTo>
                            <a:cubicBezTo>
                              <a:pt x="13887" y="8433"/>
                              <a:pt x="13927" y="8581"/>
                              <a:pt x="13966" y="8877"/>
                            </a:cubicBezTo>
                            <a:lnTo>
                              <a:pt x="14242" y="10800"/>
                            </a:lnTo>
                            <a:lnTo>
                              <a:pt x="14834" y="10800"/>
                            </a:lnTo>
                            <a:lnTo>
                              <a:pt x="14578" y="8951"/>
                            </a:lnTo>
                            <a:cubicBezTo>
                              <a:pt x="14558" y="8877"/>
                              <a:pt x="14538" y="8729"/>
                              <a:pt x="14499" y="8581"/>
                            </a:cubicBezTo>
                            <a:cubicBezTo>
                              <a:pt x="14459" y="8433"/>
                              <a:pt x="14439" y="8285"/>
                              <a:pt x="14420" y="8211"/>
                            </a:cubicBezTo>
                            <a:cubicBezTo>
                              <a:pt x="14400" y="8137"/>
                              <a:pt x="14341" y="8063"/>
                              <a:pt x="14282" y="7989"/>
                            </a:cubicBezTo>
                            <a:cubicBezTo>
                              <a:pt x="14361" y="7915"/>
                              <a:pt x="14420" y="7841"/>
                              <a:pt x="14459" y="7767"/>
                            </a:cubicBezTo>
                            <a:cubicBezTo>
                              <a:pt x="14538" y="7619"/>
                              <a:pt x="14578" y="7397"/>
                              <a:pt x="14617" y="7175"/>
                            </a:cubicBezTo>
                            <a:cubicBezTo>
                              <a:pt x="14656" y="6953"/>
                              <a:pt x="14676" y="6584"/>
                              <a:pt x="14676" y="6288"/>
                            </a:cubicBezTo>
                            <a:cubicBezTo>
                              <a:pt x="14676" y="5918"/>
                              <a:pt x="14656" y="5548"/>
                              <a:pt x="14597" y="5252"/>
                            </a:cubicBezTo>
                            <a:cubicBezTo>
                              <a:pt x="14538" y="4956"/>
                              <a:pt x="14479" y="4808"/>
                              <a:pt x="14400" y="4660"/>
                            </a:cubicBezTo>
                            <a:cubicBezTo>
                              <a:pt x="14321" y="4512"/>
                              <a:pt x="14183" y="4512"/>
                              <a:pt x="14025" y="4512"/>
                            </a:cubicBezTo>
                            <a:lnTo>
                              <a:pt x="13157" y="4512"/>
                            </a:lnTo>
                            <a:lnTo>
                              <a:pt x="13157" y="10874"/>
                            </a:lnTo>
                            <a:lnTo>
                              <a:pt x="13690" y="10874"/>
                            </a:lnTo>
                            <a:lnTo>
                              <a:pt x="13690" y="8211"/>
                            </a:lnTo>
                            <a:close/>
                            <a:moveTo>
                              <a:pt x="13690" y="5770"/>
                            </a:moveTo>
                            <a:lnTo>
                              <a:pt x="13927" y="5770"/>
                            </a:lnTo>
                            <a:cubicBezTo>
                              <a:pt x="14025" y="5770"/>
                              <a:pt x="14084" y="5844"/>
                              <a:pt x="14124" y="5918"/>
                            </a:cubicBezTo>
                            <a:cubicBezTo>
                              <a:pt x="14163" y="5992"/>
                              <a:pt x="14183" y="6214"/>
                              <a:pt x="14183" y="6362"/>
                            </a:cubicBezTo>
                            <a:cubicBezTo>
                              <a:pt x="14183" y="6510"/>
                              <a:pt x="14163" y="6658"/>
                              <a:pt x="14144" y="6732"/>
                            </a:cubicBezTo>
                            <a:cubicBezTo>
                              <a:pt x="14124" y="6805"/>
                              <a:pt x="14084" y="6879"/>
                              <a:pt x="14065" y="6953"/>
                            </a:cubicBezTo>
                            <a:cubicBezTo>
                              <a:pt x="14005" y="7027"/>
                              <a:pt x="13946" y="7027"/>
                              <a:pt x="13927" y="7027"/>
                            </a:cubicBezTo>
                            <a:lnTo>
                              <a:pt x="13710" y="7027"/>
                            </a:lnTo>
                            <a:lnTo>
                              <a:pt x="13710" y="5770"/>
                            </a:lnTo>
                            <a:close/>
                            <a:moveTo>
                              <a:pt x="5504" y="5696"/>
                            </a:moveTo>
                            <a:lnTo>
                              <a:pt x="4241" y="5696"/>
                            </a:lnTo>
                            <a:lnTo>
                              <a:pt x="4241" y="962"/>
                            </a:lnTo>
                            <a:cubicBezTo>
                              <a:pt x="4241" y="444"/>
                              <a:pt x="4123" y="0"/>
                              <a:pt x="3985" y="0"/>
                            </a:cubicBezTo>
                            <a:lnTo>
                              <a:pt x="1775" y="0"/>
                            </a:lnTo>
                            <a:cubicBezTo>
                              <a:pt x="1637" y="0"/>
                              <a:pt x="1519" y="444"/>
                              <a:pt x="1519" y="962"/>
                            </a:cubicBezTo>
                            <a:lnTo>
                              <a:pt x="1519" y="5696"/>
                            </a:lnTo>
                            <a:lnTo>
                              <a:pt x="256" y="5696"/>
                            </a:lnTo>
                            <a:cubicBezTo>
                              <a:pt x="118" y="5696"/>
                              <a:pt x="0" y="6140"/>
                              <a:pt x="0" y="6658"/>
                            </a:cubicBezTo>
                            <a:lnTo>
                              <a:pt x="0" y="14942"/>
                            </a:lnTo>
                            <a:cubicBezTo>
                              <a:pt x="0" y="15460"/>
                              <a:pt x="118" y="15904"/>
                              <a:pt x="256" y="15904"/>
                            </a:cubicBezTo>
                            <a:lnTo>
                              <a:pt x="1519" y="15904"/>
                            </a:lnTo>
                            <a:lnTo>
                              <a:pt x="1519" y="20638"/>
                            </a:lnTo>
                            <a:cubicBezTo>
                              <a:pt x="1519" y="21156"/>
                              <a:pt x="1637" y="21600"/>
                              <a:pt x="1775" y="21600"/>
                            </a:cubicBezTo>
                            <a:lnTo>
                              <a:pt x="3985" y="21600"/>
                            </a:lnTo>
                            <a:cubicBezTo>
                              <a:pt x="4123" y="21600"/>
                              <a:pt x="4241" y="21156"/>
                              <a:pt x="4241" y="20638"/>
                            </a:cubicBezTo>
                            <a:lnTo>
                              <a:pt x="4241" y="15904"/>
                            </a:lnTo>
                            <a:lnTo>
                              <a:pt x="5504" y="15904"/>
                            </a:lnTo>
                            <a:cubicBezTo>
                              <a:pt x="5642" y="15904"/>
                              <a:pt x="5760" y="15460"/>
                              <a:pt x="5760" y="14942"/>
                            </a:cubicBezTo>
                            <a:lnTo>
                              <a:pt x="5760" y="6658"/>
                            </a:lnTo>
                            <a:cubicBezTo>
                              <a:pt x="5760" y="6140"/>
                              <a:pt x="5661" y="5696"/>
                              <a:pt x="5504" y="5696"/>
                            </a:cubicBezTo>
                            <a:close/>
                            <a:moveTo>
                              <a:pt x="8048" y="13611"/>
                            </a:moveTo>
                            <a:lnTo>
                              <a:pt x="7516" y="13611"/>
                            </a:lnTo>
                            <a:lnTo>
                              <a:pt x="7516" y="19973"/>
                            </a:lnTo>
                            <a:lnTo>
                              <a:pt x="8857" y="19973"/>
                            </a:lnTo>
                            <a:lnTo>
                              <a:pt x="8857" y="18419"/>
                            </a:lnTo>
                            <a:lnTo>
                              <a:pt x="8048" y="18419"/>
                            </a:lnTo>
                            <a:lnTo>
                              <a:pt x="8048" y="13611"/>
                            </a:lnTo>
                            <a:close/>
                            <a:moveTo>
                              <a:pt x="17379" y="15756"/>
                            </a:moveTo>
                            <a:lnTo>
                              <a:pt x="17043" y="13611"/>
                            </a:lnTo>
                            <a:lnTo>
                              <a:pt x="16471" y="13611"/>
                            </a:lnTo>
                            <a:lnTo>
                              <a:pt x="17122" y="17310"/>
                            </a:lnTo>
                            <a:lnTo>
                              <a:pt x="17122" y="19973"/>
                            </a:lnTo>
                            <a:lnTo>
                              <a:pt x="17655" y="19973"/>
                            </a:lnTo>
                            <a:lnTo>
                              <a:pt x="17655" y="17310"/>
                            </a:lnTo>
                            <a:lnTo>
                              <a:pt x="18306" y="13611"/>
                            </a:lnTo>
                            <a:lnTo>
                              <a:pt x="17734" y="13611"/>
                            </a:lnTo>
                            <a:lnTo>
                              <a:pt x="17379" y="15756"/>
                            </a:lnTo>
                            <a:close/>
                            <a:moveTo>
                              <a:pt x="19332" y="13611"/>
                            </a:moveTo>
                            <a:lnTo>
                              <a:pt x="18464" y="13611"/>
                            </a:lnTo>
                            <a:lnTo>
                              <a:pt x="18464" y="19973"/>
                            </a:lnTo>
                            <a:lnTo>
                              <a:pt x="18996" y="19973"/>
                            </a:lnTo>
                            <a:lnTo>
                              <a:pt x="18996" y="17605"/>
                            </a:lnTo>
                            <a:lnTo>
                              <a:pt x="19292" y="17605"/>
                            </a:lnTo>
                            <a:cubicBezTo>
                              <a:pt x="19509" y="17605"/>
                              <a:pt x="19667" y="17458"/>
                              <a:pt x="19765" y="17088"/>
                            </a:cubicBezTo>
                            <a:cubicBezTo>
                              <a:pt x="19864" y="16718"/>
                              <a:pt x="19923" y="16200"/>
                              <a:pt x="19923" y="15608"/>
                            </a:cubicBezTo>
                            <a:cubicBezTo>
                              <a:pt x="19923" y="15016"/>
                              <a:pt x="19884" y="14499"/>
                              <a:pt x="19785" y="14129"/>
                            </a:cubicBezTo>
                            <a:cubicBezTo>
                              <a:pt x="19687" y="13759"/>
                              <a:pt x="19509" y="13611"/>
                              <a:pt x="19332" y="13611"/>
                            </a:cubicBezTo>
                            <a:close/>
                            <a:moveTo>
                              <a:pt x="19332" y="16126"/>
                            </a:moveTo>
                            <a:cubicBezTo>
                              <a:pt x="19292" y="16274"/>
                              <a:pt x="19213" y="16348"/>
                              <a:pt x="19115" y="16348"/>
                            </a:cubicBezTo>
                            <a:lnTo>
                              <a:pt x="18976" y="16348"/>
                            </a:lnTo>
                            <a:lnTo>
                              <a:pt x="18976" y="14942"/>
                            </a:lnTo>
                            <a:lnTo>
                              <a:pt x="19134" y="14942"/>
                            </a:lnTo>
                            <a:cubicBezTo>
                              <a:pt x="19233" y="14942"/>
                              <a:pt x="19292" y="15016"/>
                              <a:pt x="19332" y="15164"/>
                            </a:cubicBezTo>
                            <a:cubicBezTo>
                              <a:pt x="19371" y="15312"/>
                              <a:pt x="19391" y="15460"/>
                              <a:pt x="19391" y="15682"/>
                            </a:cubicBezTo>
                            <a:cubicBezTo>
                              <a:pt x="19391" y="15830"/>
                              <a:pt x="19371" y="16052"/>
                              <a:pt x="19332" y="16126"/>
                            </a:cubicBezTo>
                            <a:close/>
                            <a:moveTo>
                              <a:pt x="14795" y="15238"/>
                            </a:moveTo>
                            <a:lnTo>
                              <a:pt x="15327" y="15238"/>
                            </a:lnTo>
                            <a:lnTo>
                              <a:pt x="15327" y="20047"/>
                            </a:lnTo>
                            <a:lnTo>
                              <a:pt x="15860" y="20047"/>
                            </a:lnTo>
                            <a:lnTo>
                              <a:pt x="15860" y="15238"/>
                            </a:lnTo>
                            <a:lnTo>
                              <a:pt x="16392" y="15238"/>
                            </a:lnTo>
                            <a:lnTo>
                              <a:pt x="16392" y="13685"/>
                            </a:lnTo>
                            <a:lnTo>
                              <a:pt x="14795" y="13685"/>
                            </a:lnTo>
                            <a:lnTo>
                              <a:pt x="14795" y="15238"/>
                            </a:lnTo>
                            <a:close/>
                            <a:moveTo>
                              <a:pt x="20693" y="18567"/>
                            </a:moveTo>
                            <a:lnTo>
                              <a:pt x="20693" y="17310"/>
                            </a:lnTo>
                            <a:lnTo>
                              <a:pt x="21501" y="17310"/>
                            </a:lnTo>
                            <a:lnTo>
                              <a:pt x="21501" y="15978"/>
                            </a:lnTo>
                            <a:lnTo>
                              <a:pt x="20693" y="15978"/>
                            </a:lnTo>
                            <a:lnTo>
                              <a:pt x="20693" y="14942"/>
                            </a:lnTo>
                            <a:lnTo>
                              <a:pt x="21580" y="14942"/>
                            </a:lnTo>
                            <a:lnTo>
                              <a:pt x="21580" y="13611"/>
                            </a:lnTo>
                            <a:lnTo>
                              <a:pt x="20180" y="13611"/>
                            </a:lnTo>
                            <a:lnTo>
                              <a:pt x="20180" y="19973"/>
                            </a:lnTo>
                            <a:lnTo>
                              <a:pt x="21600" y="19973"/>
                            </a:lnTo>
                            <a:lnTo>
                              <a:pt x="21600" y="18567"/>
                            </a:lnTo>
                            <a:lnTo>
                              <a:pt x="20693" y="18567"/>
                            </a:lnTo>
                            <a:close/>
                            <a:moveTo>
                              <a:pt x="12289" y="8359"/>
                            </a:moveTo>
                            <a:cubicBezTo>
                              <a:pt x="12289" y="8729"/>
                              <a:pt x="12270" y="8951"/>
                              <a:pt x="12210" y="9173"/>
                            </a:cubicBezTo>
                            <a:cubicBezTo>
                              <a:pt x="12151" y="9395"/>
                              <a:pt x="12092" y="9468"/>
                              <a:pt x="11993" y="9468"/>
                            </a:cubicBezTo>
                            <a:cubicBezTo>
                              <a:pt x="11895" y="9468"/>
                              <a:pt x="11836" y="9395"/>
                              <a:pt x="11776" y="9173"/>
                            </a:cubicBezTo>
                            <a:cubicBezTo>
                              <a:pt x="11717" y="8951"/>
                              <a:pt x="11698" y="8729"/>
                              <a:pt x="11698" y="8359"/>
                            </a:cubicBezTo>
                            <a:lnTo>
                              <a:pt x="11698" y="4512"/>
                            </a:lnTo>
                            <a:lnTo>
                              <a:pt x="11185" y="4512"/>
                            </a:lnTo>
                            <a:lnTo>
                              <a:pt x="11185" y="8285"/>
                            </a:lnTo>
                            <a:cubicBezTo>
                              <a:pt x="11185" y="8581"/>
                              <a:pt x="11204" y="8951"/>
                              <a:pt x="11224" y="9395"/>
                            </a:cubicBezTo>
                            <a:cubicBezTo>
                              <a:pt x="11244" y="9616"/>
                              <a:pt x="11283" y="9912"/>
                              <a:pt x="11342" y="10134"/>
                            </a:cubicBezTo>
                            <a:cubicBezTo>
                              <a:pt x="11402" y="10356"/>
                              <a:pt x="11461" y="10578"/>
                              <a:pt x="11520" y="10652"/>
                            </a:cubicBezTo>
                            <a:cubicBezTo>
                              <a:pt x="11579" y="10800"/>
                              <a:pt x="11658" y="10874"/>
                              <a:pt x="11757" y="10874"/>
                            </a:cubicBezTo>
                            <a:cubicBezTo>
                              <a:pt x="11855" y="10874"/>
                              <a:pt x="11954" y="10948"/>
                              <a:pt x="12033" y="10948"/>
                            </a:cubicBezTo>
                            <a:cubicBezTo>
                              <a:pt x="12171" y="10948"/>
                              <a:pt x="12289" y="10874"/>
                              <a:pt x="12408" y="10726"/>
                            </a:cubicBezTo>
                            <a:cubicBezTo>
                              <a:pt x="12487" y="10652"/>
                              <a:pt x="12546" y="10430"/>
                              <a:pt x="12625" y="10208"/>
                            </a:cubicBezTo>
                            <a:cubicBezTo>
                              <a:pt x="12684" y="9986"/>
                              <a:pt x="12743" y="9690"/>
                              <a:pt x="12763" y="9321"/>
                            </a:cubicBezTo>
                            <a:cubicBezTo>
                              <a:pt x="12782" y="8951"/>
                              <a:pt x="12802" y="8655"/>
                              <a:pt x="12802" y="8285"/>
                            </a:cubicBezTo>
                            <a:lnTo>
                              <a:pt x="12802" y="4512"/>
                            </a:lnTo>
                            <a:lnTo>
                              <a:pt x="12289" y="4512"/>
                            </a:lnTo>
                            <a:lnTo>
                              <a:pt x="12289" y="8359"/>
                            </a:lnTo>
                            <a:close/>
                            <a:moveTo>
                              <a:pt x="11875" y="17679"/>
                            </a:moveTo>
                            <a:lnTo>
                              <a:pt x="12230" y="17679"/>
                            </a:lnTo>
                            <a:lnTo>
                              <a:pt x="12230" y="18271"/>
                            </a:lnTo>
                            <a:cubicBezTo>
                              <a:pt x="12171" y="18419"/>
                              <a:pt x="12092" y="18567"/>
                              <a:pt x="12053" y="18567"/>
                            </a:cubicBezTo>
                            <a:cubicBezTo>
                              <a:pt x="12013" y="18567"/>
                              <a:pt x="11934" y="18641"/>
                              <a:pt x="11895" y="18641"/>
                            </a:cubicBezTo>
                            <a:cubicBezTo>
                              <a:pt x="11776" y="18641"/>
                              <a:pt x="11678" y="18493"/>
                              <a:pt x="11599" y="18197"/>
                            </a:cubicBezTo>
                            <a:cubicBezTo>
                              <a:pt x="11520" y="17901"/>
                              <a:pt x="11500" y="17384"/>
                              <a:pt x="11500" y="16718"/>
                            </a:cubicBezTo>
                            <a:cubicBezTo>
                              <a:pt x="11500" y="16052"/>
                              <a:pt x="11540" y="15608"/>
                              <a:pt x="11599" y="15312"/>
                            </a:cubicBezTo>
                            <a:cubicBezTo>
                              <a:pt x="11658" y="15016"/>
                              <a:pt x="11757" y="14868"/>
                              <a:pt x="11875" y="14868"/>
                            </a:cubicBezTo>
                            <a:cubicBezTo>
                              <a:pt x="11954" y="14868"/>
                              <a:pt x="12013" y="14942"/>
                              <a:pt x="12072" y="15090"/>
                            </a:cubicBezTo>
                            <a:cubicBezTo>
                              <a:pt x="12132" y="15238"/>
                              <a:pt x="12151" y="15386"/>
                              <a:pt x="12171" y="15608"/>
                            </a:cubicBezTo>
                            <a:lnTo>
                              <a:pt x="12684" y="15238"/>
                            </a:lnTo>
                            <a:cubicBezTo>
                              <a:pt x="12644" y="14795"/>
                              <a:pt x="12605" y="14499"/>
                              <a:pt x="12546" y="14203"/>
                            </a:cubicBezTo>
                            <a:cubicBezTo>
                              <a:pt x="12487" y="13907"/>
                              <a:pt x="12408" y="13759"/>
                              <a:pt x="12309" y="13611"/>
                            </a:cubicBezTo>
                            <a:cubicBezTo>
                              <a:pt x="12210" y="13463"/>
                              <a:pt x="12072" y="13389"/>
                              <a:pt x="11895" y="13389"/>
                            </a:cubicBezTo>
                            <a:cubicBezTo>
                              <a:pt x="11698" y="13389"/>
                              <a:pt x="11540" y="13463"/>
                              <a:pt x="11441" y="13685"/>
                            </a:cubicBezTo>
                            <a:cubicBezTo>
                              <a:pt x="11303" y="13981"/>
                              <a:pt x="11185" y="14351"/>
                              <a:pt x="11106" y="14868"/>
                            </a:cubicBezTo>
                            <a:cubicBezTo>
                              <a:pt x="11027" y="15386"/>
                              <a:pt x="10987" y="15978"/>
                              <a:pt x="10987" y="16644"/>
                            </a:cubicBezTo>
                            <a:cubicBezTo>
                              <a:pt x="10987" y="17310"/>
                              <a:pt x="11027" y="17901"/>
                              <a:pt x="11086" y="18419"/>
                            </a:cubicBezTo>
                            <a:cubicBezTo>
                              <a:pt x="11145" y="18937"/>
                              <a:pt x="11264" y="19307"/>
                              <a:pt x="11382" y="19603"/>
                            </a:cubicBezTo>
                            <a:cubicBezTo>
                              <a:pt x="11500" y="19899"/>
                              <a:pt x="11678" y="19973"/>
                              <a:pt x="11875" y="19973"/>
                            </a:cubicBezTo>
                            <a:cubicBezTo>
                              <a:pt x="12033" y="19973"/>
                              <a:pt x="12171" y="19899"/>
                              <a:pt x="12289" y="19751"/>
                            </a:cubicBezTo>
                            <a:cubicBezTo>
                              <a:pt x="12408" y="19603"/>
                              <a:pt x="12546" y="19307"/>
                              <a:pt x="12704" y="18937"/>
                            </a:cubicBezTo>
                            <a:lnTo>
                              <a:pt x="12704" y="16200"/>
                            </a:lnTo>
                            <a:lnTo>
                              <a:pt x="11895" y="16200"/>
                            </a:lnTo>
                            <a:lnTo>
                              <a:pt x="11895" y="17679"/>
                            </a:lnTo>
                            <a:close/>
                            <a:moveTo>
                              <a:pt x="13808" y="13537"/>
                            </a:moveTo>
                            <a:cubicBezTo>
                              <a:pt x="13532" y="13537"/>
                              <a:pt x="13315" y="13833"/>
                              <a:pt x="13157" y="14425"/>
                            </a:cubicBezTo>
                            <a:cubicBezTo>
                              <a:pt x="12999" y="15016"/>
                              <a:pt x="12921" y="15830"/>
                              <a:pt x="12921" y="16866"/>
                            </a:cubicBezTo>
                            <a:cubicBezTo>
                              <a:pt x="12921" y="17605"/>
                              <a:pt x="12960" y="18197"/>
                              <a:pt x="13039" y="18715"/>
                            </a:cubicBezTo>
                            <a:cubicBezTo>
                              <a:pt x="13118" y="19233"/>
                              <a:pt x="13216" y="19603"/>
                              <a:pt x="13335" y="19825"/>
                            </a:cubicBezTo>
                            <a:cubicBezTo>
                              <a:pt x="13453" y="20047"/>
                              <a:pt x="13611" y="20195"/>
                              <a:pt x="13808" y="20195"/>
                            </a:cubicBezTo>
                            <a:cubicBezTo>
                              <a:pt x="14005" y="20195"/>
                              <a:pt x="14144" y="20047"/>
                              <a:pt x="14282" y="19825"/>
                            </a:cubicBezTo>
                            <a:cubicBezTo>
                              <a:pt x="14420" y="19603"/>
                              <a:pt x="14499" y="19159"/>
                              <a:pt x="14578" y="18715"/>
                            </a:cubicBezTo>
                            <a:cubicBezTo>
                              <a:pt x="14656" y="18271"/>
                              <a:pt x="14676" y="17605"/>
                              <a:pt x="14676" y="16866"/>
                            </a:cubicBezTo>
                            <a:cubicBezTo>
                              <a:pt x="14676" y="15830"/>
                              <a:pt x="14597" y="15016"/>
                              <a:pt x="14439" y="14499"/>
                            </a:cubicBezTo>
                            <a:cubicBezTo>
                              <a:pt x="14282" y="13981"/>
                              <a:pt x="14084" y="13537"/>
                              <a:pt x="13808" y="13537"/>
                            </a:cubicBezTo>
                            <a:close/>
                            <a:moveTo>
                              <a:pt x="14065" y="18197"/>
                            </a:moveTo>
                            <a:cubicBezTo>
                              <a:pt x="14005" y="18493"/>
                              <a:pt x="13907" y="18641"/>
                              <a:pt x="13808" y="18641"/>
                            </a:cubicBezTo>
                            <a:cubicBezTo>
                              <a:pt x="13690" y="18641"/>
                              <a:pt x="13611" y="18493"/>
                              <a:pt x="13552" y="18197"/>
                            </a:cubicBezTo>
                            <a:cubicBezTo>
                              <a:pt x="13493" y="17901"/>
                              <a:pt x="13453" y="17458"/>
                              <a:pt x="13453" y="16792"/>
                            </a:cubicBezTo>
                            <a:cubicBezTo>
                              <a:pt x="13453" y="16126"/>
                              <a:pt x="13493" y="15682"/>
                              <a:pt x="13552" y="15386"/>
                            </a:cubicBezTo>
                            <a:cubicBezTo>
                              <a:pt x="13611" y="15090"/>
                              <a:pt x="13710" y="14942"/>
                              <a:pt x="13808" y="14942"/>
                            </a:cubicBezTo>
                            <a:cubicBezTo>
                              <a:pt x="13927" y="14942"/>
                              <a:pt x="14005" y="15090"/>
                              <a:pt x="14065" y="15386"/>
                            </a:cubicBezTo>
                            <a:cubicBezTo>
                              <a:pt x="14124" y="15682"/>
                              <a:pt x="14163" y="16126"/>
                              <a:pt x="14163" y="16718"/>
                            </a:cubicBezTo>
                            <a:cubicBezTo>
                              <a:pt x="14163" y="17458"/>
                              <a:pt x="14144" y="17975"/>
                              <a:pt x="14065" y="18197"/>
                            </a:cubicBezTo>
                            <a:close/>
                            <a:moveTo>
                              <a:pt x="10021" y="4364"/>
                            </a:moveTo>
                            <a:cubicBezTo>
                              <a:pt x="9745" y="4364"/>
                              <a:pt x="9528" y="4660"/>
                              <a:pt x="9370" y="5252"/>
                            </a:cubicBezTo>
                            <a:cubicBezTo>
                              <a:pt x="9212" y="5844"/>
                              <a:pt x="9133" y="6658"/>
                              <a:pt x="9133" y="7693"/>
                            </a:cubicBezTo>
                            <a:cubicBezTo>
                              <a:pt x="9133" y="8433"/>
                              <a:pt x="9173" y="9025"/>
                              <a:pt x="9252" y="9542"/>
                            </a:cubicBezTo>
                            <a:cubicBezTo>
                              <a:pt x="9330" y="10060"/>
                              <a:pt x="9429" y="10430"/>
                              <a:pt x="9547" y="10652"/>
                            </a:cubicBezTo>
                            <a:cubicBezTo>
                              <a:pt x="9666" y="10874"/>
                              <a:pt x="9824" y="11022"/>
                              <a:pt x="10021" y="11022"/>
                            </a:cubicBezTo>
                            <a:cubicBezTo>
                              <a:pt x="10218" y="11022"/>
                              <a:pt x="10356" y="10874"/>
                              <a:pt x="10494" y="10652"/>
                            </a:cubicBezTo>
                            <a:cubicBezTo>
                              <a:pt x="10632" y="10430"/>
                              <a:pt x="10711" y="9986"/>
                              <a:pt x="10790" y="9542"/>
                            </a:cubicBezTo>
                            <a:cubicBezTo>
                              <a:pt x="10869" y="9099"/>
                              <a:pt x="10889" y="8433"/>
                              <a:pt x="10889" y="7693"/>
                            </a:cubicBezTo>
                            <a:cubicBezTo>
                              <a:pt x="10889" y="6658"/>
                              <a:pt x="10810" y="5844"/>
                              <a:pt x="10652" y="5326"/>
                            </a:cubicBezTo>
                            <a:cubicBezTo>
                              <a:pt x="10494" y="4808"/>
                              <a:pt x="10317" y="4364"/>
                              <a:pt x="10021" y="4364"/>
                            </a:cubicBezTo>
                            <a:close/>
                            <a:moveTo>
                              <a:pt x="10297" y="9025"/>
                            </a:moveTo>
                            <a:cubicBezTo>
                              <a:pt x="10238" y="9321"/>
                              <a:pt x="10139" y="9468"/>
                              <a:pt x="10041" y="9468"/>
                            </a:cubicBezTo>
                            <a:cubicBezTo>
                              <a:pt x="9922" y="9468"/>
                              <a:pt x="9843" y="9321"/>
                              <a:pt x="9784" y="9025"/>
                            </a:cubicBezTo>
                            <a:cubicBezTo>
                              <a:pt x="9725" y="8729"/>
                              <a:pt x="9685" y="8285"/>
                              <a:pt x="9685" y="7619"/>
                            </a:cubicBezTo>
                            <a:cubicBezTo>
                              <a:pt x="9685" y="6953"/>
                              <a:pt x="9725" y="6510"/>
                              <a:pt x="9784" y="6214"/>
                            </a:cubicBezTo>
                            <a:cubicBezTo>
                              <a:pt x="9843" y="5918"/>
                              <a:pt x="9942" y="5770"/>
                              <a:pt x="10041" y="5770"/>
                            </a:cubicBezTo>
                            <a:cubicBezTo>
                              <a:pt x="10159" y="5770"/>
                              <a:pt x="10238" y="5918"/>
                              <a:pt x="10297" y="6214"/>
                            </a:cubicBezTo>
                            <a:cubicBezTo>
                              <a:pt x="10356" y="6510"/>
                              <a:pt x="10396" y="6953"/>
                              <a:pt x="10396" y="7545"/>
                            </a:cubicBezTo>
                            <a:cubicBezTo>
                              <a:pt x="10376" y="8285"/>
                              <a:pt x="10356" y="8803"/>
                              <a:pt x="10297" y="9025"/>
                            </a:cubicBezTo>
                            <a:close/>
                          </a:path>
                        </a:pathLst>
                      </a:custGeom>
                      <a:solidFill>
                        <a:schemeClr val="accent2"/>
                      </a:solidFill>
                      <a:ln w="12700">
                        <a:miter lim="400000"/>
                      </a:ln>
                    </wps:spPr>
                    <wps:bodyPr lIns="38100" tIns="38100" rIns="38100" bIns="38100" anchor="ctr"/>
                  </wps:wsp>
                </a:graphicData>
              </a:graphic>
            </wp:inline>
          </w:drawing>
        </mc:Choice>
        <mc:Fallback>
          <w:pict>
            <v:shape w14:anchorId="0C6ED4AB" id="Shape" o:spid="_x0000_s1026" alt="logo placeholder" style="width:109.5pt;height:29.2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" path="m9863,13537v-276,,-493,296,-651,888c9054,15016,8975,15830,8975,16866v,739,40,1331,119,1849c9173,19233,9271,19603,9390,19825v118,222,276,370,473,370c10060,20195,10198,20047,10336,19825v139,-222,217,-666,296,-1110c10711,18271,10731,17605,10731,16866v,-1036,-79,-1850,-237,-2367c10336,13981,10139,13537,9863,13537xm10139,18197v-59,296,-158,444,-256,444c9764,18641,9685,18493,9626,18197v-59,-296,-98,-739,-98,-1405c9528,16126,9567,15682,9626,15386v59,-296,158,-444,257,-444c10001,14942,10080,15090,10139,15386v59,296,99,740,99,1332c10218,17458,10198,17975,10139,18197xm8009,10800r532,l8541,8137,9192,4438r-572,l8285,6584,7950,4438r-572,l8029,8137r,2663l8009,10800xm13690,8211r39,c13769,8211,13828,8285,13867,8359v20,74,60,222,99,518l14242,10800r592,l14578,8951v-20,-74,-40,-222,-79,-370c14459,8433,14439,8285,14420,8211v-20,-74,-79,-148,-138,-222c14361,7915,14420,7841,14459,7767v79,-148,119,-370,158,-592c14656,6953,14676,6584,14676,6288v,-370,-20,-740,-79,-1036c14538,4956,14479,4808,14400,4660v-79,-148,-217,-148,-375,-148l13157,4512r,6362l13690,10874r,-2663xm13690,5770r237,c14025,5770,14084,5844,14124,5918v39,74,59,296,59,444c14183,6510,14163,6658,14144,6732v-20,73,-60,147,-79,221c14005,7027,13946,7027,13927,7027r-217,l13710,5770r-20,xm5504,5696r-1263,l4241,962c4241,444,4123,,3985,l1775,c1637,,1519,444,1519,962r,4734l256,5696c118,5696,,6140,,6658r,8284c,15460,118,15904,256,15904r1263,l1519,20638v,518,118,962,256,962l3985,21600v138,,256,-444,256,-962l4241,15904r1263,c5642,15904,5760,15460,5760,14942r,-8284c5760,6140,5661,5696,5504,5696xm8048,13611r-532,l7516,19973r1341,l8857,18419r-809,l8048,13611xm17379,15756r-336,-2145l16471,13611r651,3699l17122,19973r533,l17655,17310r651,-3699l17734,13611r-355,2145xm19332,13611r-868,l18464,19973r532,l18996,17605r296,c19509,17605,19667,17458,19765,17088v99,-370,158,-888,158,-1480c19923,15016,19884,14499,19785,14129v-98,-370,-276,-518,-453,-518xm19332,16126v-40,148,-119,222,-217,222l18976,16348r,-1406l19134,14942v99,,158,74,198,222c19371,15312,19391,15460,19391,15682v,148,-20,370,-59,444xm14795,15238r532,l15327,20047r533,l15860,15238r532,l16392,13685r-1597,l14795,15238xm20693,18567r,-1257l21501,17310r,-1332l20693,15978r,-1036l21580,14942r,-1331l20180,13611r,6362l21600,19973r,-1406l20693,18567xm12289,8359v,370,-19,592,-79,814c12151,9395,12092,9468,11993,9468v-98,,-157,-73,-217,-295c11717,8951,11698,8729,11698,8359r,-3847l11185,4512r,3773c11185,8581,11204,8951,11224,9395v20,221,59,517,118,739c11402,10356,11461,10578,11520,10652v59,148,138,222,237,222c11855,10874,11954,10948,12033,10948v138,,256,-74,375,-222c12487,10652,12546,10430,12625,10208v59,-222,118,-518,138,-887c12782,8951,12802,8655,12802,8285r,-3773l12289,4512r,3847xm11875,17679r355,l12230,18271v-59,148,-138,296,-177,296c12013,18567,11934,18641,11895,18641v-119,,-217,-148,-296,-444c11520,17901,11500,17384,11500,16718v,-666,40,-1110,99,-1406c11658,15016,11757,14868,11875,14868v79,,138,74,197,222c12132,15238,12151,15386,12171,15608r513,-370c12644,14795,12605,14499,12546,14203v-59,-296,-138,-444,-237,-592c12210,13463,12072,13389,11895,13389v-197,,-355,74,-454,296c11303,13981,11185,14351,11106,14868v-79,518,-119,1110,-119,1776c10987,17310,11027,17901,11086,18419v59,518,178,888,296,1184c11500,19899,11678,19973,11875,19973v158,,296,-74,414,-222c12408,19603,12546,19307,12704,18937r,-2737l11895,16200r,1479l11875,17679xm13808,13537v-276,,-493,296,-651,888c12999,15016,12921,15830,12921,16866v,739,39,1331,118,1849c13118,19233,13216,19603,13335,19825v118,222,276,370,473,370c14005,20195,14144,20047,14282,19825v138,-222,217,-666,296,-1110c14656,18271,14676,17605,14676,16866v,-1036,-79,-1850,-237,-2367c14282,13981,14084,13537,13808,13537xm14065,18197v-60,296,-158,444,-257,444c13690,18641,13611,18493,13552,18197v-59,-296,-99,-739,-99,-1405c13453,16126,13493,15682,13552,15386v59,-296,158,-444,256,-444c13927,14942,14005,15090,14065,15386v59,296,98,740,98,1332c14163,17458,14144,17975,14065,18197xm10021,4364v-276,,-493,296,-651,888c9212,5844,9133,6658,9133,7693v,740,40,1332,119,1849c9330,10060,9429,10430,9547,10652v119,222,277,370,474,370c10218,11022,10356,10874,10494,10652v138,-222,217,-666,296,-1110c10869,9099,10889,8433,10889,7693v,-1035,-79,-1849,-237,-2367c10494,4808,10317,4364,10021,4364xm10297,9025v-59,296,-158,443,-256,443c9922,9468,9843,9321,9784,9025v-59,-296,-99,-740,-99,-1406c9685,6953,9725,6510,9784,6214v59,-296,158,-444,257,-444c10159,5770,10238,5918,10297,6214v59,296,99,739,99,1331c10376,8285,10356,8803,10297,9025xe" fillcolor="#60b966 [3205]" stroked="f" strokeweight="1pt">
              <v:stroke miterlimit="4" joinstyle="miter"/>
              <v:path arrowok="t" o:extrusionok="f" o:connecttype="custom" o:connectlocs="695326,185421;695326,185421;695326,185421;695326,185421" o:connectangles="0,90,180,270"/>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98B" w:rsidRDefault="0003498B">
    <w:pPr>
      <w:pStyle w:val="Header"/>
    </w:pPr>
    <w:r>
      <w:rPr>
        <w:noProof/>
      </w:rPr>
      <mc:AlternateContent>
        <mc:Choice Requires="wpg">
          <w:drawing>
            <wp:anchor distT="0" distB="0" distL="114300" distR="114300" simplePos="0" relativeHeight="251718656" behindDoc="0" locked="0" layoutInCell="1" allowOverlap="1" wp14:anchorId="7CB38A73" wp14:editId="7A945058">
              <wp:simplePos x="0" y="0"/>
              <wp:positionH relativeFrom="margin">
                <wp:align>center</wp:align>
              </wp:positionH>
              <wp:positionV relativeFrom="page">
                <wp:align>top</wp:align>
              </wp:positionV>
              <wp:extent cx="6859522" cy="6594856"/>
              <wp:effectExtent l="0" t="0" r="0" b="0"/>
              <wp:wrapNone/>
              <wp:docPr id="198" name="Group 19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6859522" cy="6594856"/>
                        <a:chOff x="0" y="0"/>
                        <a:chExt cx="6858000" cy="6599049"/>
                      </a:xfrm>
                    </wpg:grpSpPr>
                    <wps:wsp>
                      <wps:cNvPr id="27" name="Rectangle"/>
                      <wps:cNvSpPr/>
                      <wps:spPr>
                        <a:xfrm>
                          <a:off x="0" y="264289"/>
                          <a:ext cx="6858000" cy="6334760"/>
                        </a:xfrm>
                        <a:prstGeom prst="rect">
                          <a:avLst/>
                        </a:prstGeom>
                        <a:solidFill>
                          <a:schemeClr val="accent1"/>
                        </a:solidFill>
                        <a:ln w="12700">
                          <a:miter lim="400000"/>
                        </a:ln>
                      </wps:spPr>
                      <wps:bodyPr lIns="38100" tIns="38100" rIns="38100" bIns="38100" anchor="ctr"/>
                    </wps:wsp>
                    <wps:wsp>
                      <wps:cNvPr id="29" name="Shape">
                        <a:extLs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s:cNvPr>
                      <wps:cNvSpPr/>
                      <wps:spPr>
                        <a:xfrm>
                          <a:off x="0" y="0"/>
                          <a:ext cx="6858000" cy="293370"/>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21600"/>
                              </a:lnTo>
                              <a:lnTo>
                                <a:pt x="21600" y="18982"/>
                              </a:lnTo>
                              <a:lnTo>
                                <a:pt x="0" y="18982"/>
                              </a:lnTo>
                              <a:lnTo>
                                <a:pt x="0" y="21600"/>
                              </a:lnTo>
                              <a:close/>
                              <a:moveTo>
                                <a:pt x="0" y="0"/>
                              </a:moveTo>
                              <a:lnTo>
                                <a:pt x="0" y="16364"/>
                              </a:lnTo>
                              <a:lnTo>
                                <a:pt x="21600" y="16364"/>
                              </a:lnTo>
                              <a:lnTo>
                                <a:pt x="21600" y="0"/>
                              </a:lnTo>
                              <a:lnTo>
                                <a:pt x="0" y="0"/>
                              </a:lnTo>
                              <a:close/>
                            </a:path>
                          </a:pathLst>
                        </a:custGeom>
                        <a:solidFill>
                          <a:schemeClr val="accent2"/>
                        </a:solidFill>
                        <a:ln w="12700">
                          <a:miter lim="400000"/>
                        </a:ln>
                      </wps:spPr>
                      <wps:bodyPr lIns="38100" tIns="38100" rIns="38100" bIns="38100" anchor="ctr"/>
                    </wps:wsp>
                    <pic:pic xmlns:pic="http://schemas.openxmlformats.org/drawingml/2006/picture">
                      <pic:nvPicPr>
                        <pic:cNvPr id="17" name="Picture 2" descr="abstract image of hexagons">
                          <a:extLst>
                            <a:ext uri="{FF2B5EF4-FFF2-40B4-BE49-F238E27FC236}">
                              <a16:creationId xmlns:a16="http://schemas.microsoft.com/office/drawing/2014/main" id="{E7AFDFC4-49C3-CC4F-9D3F-E70B87714420}"/>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144780" y="1285756"/>
                          <a:ext cx="6538595" cy="4908153"/>
                        </a:xfrm>
                        <a:prstGeom prst="rtTriangle">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47B52ED" id="Group 198" o:spid="_x0000_s1026" style="position:absolute;margin-left:0;margin-top:0;width:540.1pt;height:519.3pt;z-index:251718656;mso-position-horizontal:center;mso-position-horizontal-relative:margin;mso-position-vertical:top;mso-position-vertical-relative:page;mso-width-relative:margin;mso-height-relative:margin" coordsize="68580,6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">
              <v:rect id="Rectangle" o:spid="_x0000_s1027" style="position:absolute;top:2642;width:68580;height:63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" fillcolor="#264d2b [3204]" stroked="f" strokeweight="1pt">
                <v:stroke miterlimit="4"/>
                <v:textbox inset="3pt,3pt,3pt,3pt"/>
              </v:rect>
              <v:shape id="Shape" o:spid="_x0000_s1028" style="position:absolute;width:68580;height:29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" path="m,21600r21600,l21600,18982,,18982r,2618xm,l,16364r21600,l21600,,,xe" fillcolor="#60b966 [3205]" stroked="f" strokeweight="1pt">
                <v:stroke miterlimit="4" joinstyle="miter"/>
                <v:path arrowok="t" o:extrusionok="f" o:connecttype="custom" o:connectlocs="3429000,146685;3429000,146685;3429000,146685;3429000,146685" o:connectangles="0,90,180,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9" type="#_x0000_t75" alt="abstract image of hexagons" style="position:absolute;left:1447;top:12857;width:65386;height:49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">
                <v:imagedata r:id="rId2" o:title="abstract image of hexagons"/>
                <v:path arrowok="t"/>
              </v:shape>
              <w10:wrap anchorx="margin"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498B" w:rsidRPr="00495014" w:rsidRDefault="0003498B" w:rsidP="00B17E13">
    <w:pPr>
      <w:pStyle w:val="Header"/>
      <w:ind w:right="27"/>
      <w:jc w:val="right"/>
    </w:pPr>
    <w:r w:rsidRPr="00495014">
      <w:rPr>
        <w:noProof/>
      </w:rPr>
      <mc:AlternateContent>
        <mc:Choice Requires="wpg">
          <w:drawing>
            <wp:anchor distT="0" distB="0" distL="114300" distR="114300" simplePos="0" relativeHeight="251729920" behindDoc="0" locked="0" layoutInCell="1" allowOverlap="1" wp14:anchorId="00C9CA75" wp14:editId="4AAD2444">
              <wp:simplePos x="0" y="0"/>
              <wp:positionH relativeFrom="page">
                <wp:align>center</wp:align>
              </wp:positionH>
              <wp:positionV relativeFrom="page">
                <wp:align>top</wp:align>
              </wp:positionV>
              <wp:extent cx="6858000" cy="905256"/>
              <wp:effectExtent l="0" t="0" r="0" b="9525"/>
              <wp:wrapNone/>
              <wp:docPr id="45" name="Group 4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Group">
                  <wpg:wgp>
                    <wpg:cNvGrpSpPr/>
                    <wpg:grpSpPr>
                      <a:xfrm>
                        <a:off x="0" y="0"/>
                        <a:ext cx="6858000" cy="905256"/>
                        <a:chOff x="0" y="0"/>
                        <a:chExt cx="6858000" cy="909321"/>
                      </a:xfrm>
                    </wpg:grpSpPr>
                    <wps:wsp>
                      <wps:cNvPr id="52" name="Shape"/>
                      <wps:cNvSpPr/>
                      <wps:spPr>
                        <a:xfrm>
                          <a:off x="0" y="0"/>
                          <a:ext cx="2508250" cy="828042"/>
                        </a:xfrm>
                        <a:custGeom>
                          <a:avLst/>
                          <a:gdLst/>
                          <a:ahLst/>
                          <a:cxnLst>
                            <a:cxn ang="0">
                              <a:pos x="wd2" y="hd2"/>
                            </a:cxn>
                            <a:cxn ang="5400000">
                              <a:pos x="wd2" y="hd2"/>
                            </a:cxn>
                            <a:cxn ang="10800000">
                              <a:pos x="wd2" y="hd2"/>
                            </a:cxn>
                            <a:cxn ang="16200000">
                              <a:pos x="wd2" y="hd2"/>
                            </a:cxn>
                          </a:cxnLst>
                          <a:rect l="0" t="0" r="r" b="b"/>
                          <a:pathLst>
                            <a:path w="21600" h="21600" extrusionOk="0">
                              <a:moveTo>
                                <a:pt x="19347" y="5764"/>
                              </a:moveTo>
                              <a:lnTo>
                                <a:pt x="18997" y="5764"/>
                              </a:lnTo>
                              <a:lnTo>
                                <a:pt x="18997" y="4704"/>
                              </a:lnTo>
                              <a:cubicBezTo>
                                <a:pt x="18997" y="4572"/>
                                <a:pt x="18964" y="4506"/>
                                <a:pt x="18931" y="4506"/>
                              </a:cubicBezTo>
                              <a:lnTo>
                                <a:pt x="18319" y="4506"/>
                              </a:lnTo>
                              <a:cubicBezTo>
                                <a:pt x="18275" y="4506"/>
                                <a:pt x="18253" y="4605"/>
                                <a:pt x="18253" y="4704"/>
                              </a:cubicBezTo>
                              <a:lnTo>
                                <a:pt x="18253" y="5764"/>
                              </a:lnTo>
                              <a:lnTo>
                                <a:pt x="17903" y="5764"/>
                              </a:lnTo>
                              <a:cubicBezTo>
                                <a:pt x="17860" y="5764"/>
                                <a:pt x="17838" y="5864"/>
                                <a:pt x="17838" y="5963"/>
                              </a:cubicBezTo>
                              <a:lnTo>
                                <a:pt x="17838" y="7818"/>
                              </a:lnTo>
                              <a:cubicBezTo>
                                <a:pt x="17838" y="7951"/>
                                <a:pt x="17871" y="8017"/>
                                <a:pt x="17903" y="8017"/>
                              </a:cubicBezTo>
                              <a:lnTo>
                                <a:pt x="18253" y="8017"/>
                              </a:lnTo>
                              <a:lnTo>
                                <a:pt x="18253" y="9077"/>
                              </a:lnTo>
                              <a:cubicBezTo>
                                <a:pt x="18253" y="9210"/>
                                <a:pt x="18286" y="9276"/>
                                <a:pt x="18319" y="9276"/>
                              </a:cubicBezTo>
                              <a:lnTo>
                                <a:pt x="18931" y="9276"/>
                              </a:lnTo>
                              <a:cubicBezTo>
                                <a:pt x="18975" y="9276"/>
                                <a:pt x="18997" y="9177"/>
                                <a:pt x="18997" y="9077"/>
                              </a:cubicBezTo>
                              <a:lnTo>
                                <a:pt x="18997" y="8017"/>
                              </a:lnTo>
                              <a:lnTo>
                                <a:pt x="19347" y="8017"/>
                              </a:lnTo>
                              <a:cubicBezTo>
                                <a:pt x="19391" y="8017"/>
                                <a:pt x="19413" y="7918"/>
                                <a:pt x="19413" y="7818"/>
                              </a:cubicBezTo>
                              <a:lnTo>
                                <a:pt x="19413" y="5996"/>
                              </a:lnTo>
                              <a:cubicBezTo>
                                <a:pt x="19413" y="5864"/>
                                <a:pt x="19380" y="5764"/>
                                <a:pt x="19347" y="5764"/>
                              </a:cubicBezTo>
                              <a:close/>
                              <a:moveTo>
                                <a:pt x="21523" y="12291"/>
                              </a:moveTo>
                              <a:lnTo>
                                <a:pt x="21206" y="12291"/>
                              </a:lnTo>
                              <a:lnTo>
                                <a:pt x="21206" y="11330"/>
                              </a:lnTo>
                              <a:cubicBezTo>
                                <a:pt x="21206" y="11231"/>
                                <a:pt x="21173" y="11131"/>
                                <a:pt x="21141" y="11131"/>
                              </a:cubicBezTo>
                              <a:lnTo>
                                <a:pt x="20594" y="11131"/>
                              </a:lnTo>
                              <a:cubicBezTo>
                                <a:pt x="20561" y="11131"/>
                                <a:pt x="20528" y="11231"/>
                                <a:pt x="20528" y="11330"/>
                              </a:cubicBezTo>
                              <a:lnTo>
                                <a:pt x="20528" y="12291"/>
                              </a:lnTo>
                              <a:lnTo>
                                <a:pt x="20211" y="12291"/>
                              </a:lnTo>
                              <a:cubicBezTo>
                                <a:pt x="20178" y="12291"/>
                                <a:pt x="20145" y="12390"/>
                                <a:pt x="20145" y="12490"/>
                              </a:cubicBezTo>
                              <a:lnTo>
                                <a:pt x="20145" y="14146"/>
                              </a:lnTo>
                              <a:cubicBezTo>
                                <a:pt x="20145" y="14245"/>
                                <a:pt x="20178" y="14345"/>
                                <a:pt x="20211" y="14345"/>
                              </a:cubicBezTo>
                              <a:lnTo>
                                <a:pt x="20528" y="14345"/>
                              </a:lnTo>
                              <a:lnTo>
                                <a:pt x="20528" y="15272"/>
                              </a:lnTo>
                              <a:cubicBezTo>
                                <a:pt x="20528" y="15372"/>
                                <a:pt x="20561" y="15471"/>
                                <a:pt x="20594" y="15471"/>
                              </a:cubicBezTo>
                              <a:lnTo>
                                <a:pt x="21141" y="15471"/>
                              </a:lnTo>
                              <a:cubicBezTo>
                                <a:pt x="21173" y="15471"/>
                                <a:pt x="21206" y="15372"/>
                                <a:pt x="21206" y="15272"/>
                              </a:cubicBezTo>
                              <a:lnTo>
                                <a:pt x="21206" y="14312"/>
                              </a:lnTo>
                              <a:lnTo>
                                <a:pt x="21523" y="14312"/>
                              </a:lnTo>
                              <a:cubicBezTo>
                                <a:pt x="21556" y="14312"/>
                                <a:pt x="21589" y="14212"/>
                                <a:pt x="21589" y="14113"/>
                              </a:cubicBezTo>
                              <a:lnTo>
                                <a:pt x="21589" y="12456"/>
                              </a:lnTo>
                              <a:cubicBezTo>
                                <a:pt x="21589" y="12390"/>
                                <a:pt x="21556" y="12291"/>
                                <a:pt x="21523" y="12291"/>
                              </a:cubicBezTo>
                              <a:close/>
                              <a:moveTo>
                                <a:pt x="19347" y="19082"/>
                              </a:moveTo>
                              <a:lnTo>
                                <a:pt x="18997" y="19082"/>
                              </a:lnTo>
                              <a:lnTo>
                                <a:pt x="18997" y="18022"/>
                              </a:lnTo>
                              <a:cubicBezTo>
                                <a:pt x="18997" y="17890"/>
                                <a:pt x="18964" y="17823"/>
                                <a:pt x="18931" y="17823"/>
                              </a:cubicBezTo>
                              <a:lnTo>
                                <a:pt x="18319" y="17823"/>
                              </a:lnTo>
                              <a:cubicBezTo>
                                <a:pt x="18275" y="17823"/>
                                <a:pt x="18253" y="17923"/>
                                <a:pt x="18253" y="18022"/>
                              </a:cubicBezTo>
                              <a:lnTo>
                                <a:pt x="18253" y="19082"/>
                              </a:lnTo>
                              <a:lnTo>
                                <a:pt x="17903" y="19082"/>
                              </a:lnTo>
                              <a:cubicBezTo>
                                <a:pt x="17860" y="19082"/>
                                <a:pt x="17838" y="19182"/>
                                <a:pt x="17838" y="19281"/>
                              </a:cubicBezTo>
                              <a:lnTo>
                                <a:pt x="17838" y="21136"/>
                              </a:lnTo>
                              <a:cubicBezTo>
                                <a:pt x="17838" y="21269"/>
                                <a:pt x="17871" y="21335"/>
                                <a:pt x="17903" y="21335"/>
                              </a:cubicBezTo>
                              <a:lnTo>
                                <a:pt x="18253" y="21335"/>
                              </a:lnTo>
                              <a:lnTo>
                                <a:pt x="18253" y="21567"/>
                              </a:lnTo>
                              <a:lnTo>
                                <a:pt x="18997" y="21567"/>
                              </a:lnTo>
                              <a:lnTo>
                                <a:pt x="18997" y="21335"/>
                              </a:lnTo>
                              <a:lnTo>
                                <a:pt x="19347" y="21335"/>
                              </a:lnTo>
                              <a:cubicBezTo>
                                <a:pt x="19391" y="21335"/>
                                <a:pt x="19413" y="21236"/>
                                <a:pt x="19413" y="21136"/>
                              </a:cubicBezTo>
                              <a:lnTo>
                                <a:pt x="19413" y="19281"/>
                              </a:lnTo>
                              <a:cubicBezTo>
                                <a:pt x="19413" y="19182"/>
                                <a:pt x="19380" y="19082"/>
                                <a:pt x="19347" y="19082"/>
                              </a:cubicBezTo>
                              <a:close/>
                              <a:moveTo>
                                <a:pt x="6135" y="1921"/>
                              </a:moveTo>
                              <a:lnTo>
                                <a:pt x="6726" y="1921"/>
                              </a:lnTo>
                              <a:lnTo>
                                <a:pt x="6726" y="3710"/>
                              </a:lnTo>
                              <a:cubicBezTo>
                                <a:pt x="6726" y="3909"/>
                                <a:pt x="6781" y="4075"/>
                                <a:pt x="6846" y="4075"/>
                              </a:cubicBezTo>
                              <a:lnTo>
                                <a:pt x="7874" y="4075"/>
                              </a:lnTo>
                              <a:cubicBezTo>
                                <a:pt x="7940" y="4075"/>
                                <a:pt x="7995" y="3909"/>
                                <a:pt x="7995" y="3710"/>
                              </a:cubicBezTo>
                              <a:lnTo>
                                <a:pt x="7995" y="1921"/>
                              </a:lnTo>
                              <a:lnTo>
                                <a:pt x="8585" y="1921"/>
                              </a:lnTo>
                              <a:cubicBezTo>
                                <a:pt x="8651" y="1921"/>
                                <a:pt x="8706" y="1756"/>
                                <a:pt x="8706" y="1557"/>
                              </a:cubicBezTo>
                              <a:lnTo>
                                <a:pt x="8706" y="166"/>
                              </a:lnTo>
                              <a:lnTo>
                                <a:pt x="8706" y="166"/>
                              </a:lnTo>
                              <a:lnTo>
                                <a:pt x="8706" y="0"/>
                              </a:lnTo>
                              <a:lnTo>
                                <a:pt x="6015" y="0"/>
                              </a:lnTo>
                              <a:lnTo>
                                <a:pt x="6015" y="1557"/>
                              </a:lnTo>
                              <a:cubicBezTo>
                                <a:pt x="6015" y="1756"/>
                                <a:pt x="6070" y="1921"/>
                                <a:pt x="6135" y="1921"/>
                              </a:cubicBezTo>
                              <a:close/>
                              <a:moveTo>
                                <a:pt x="8399" y="5267"/>
                              </a:moveTo>
                              <a:lnTo>
                                <a:pt x="8399" y="8083"/>
                              </a:lnTo>
                              <a:cubicBezTo>
                                <a:pt x="8399" y="8249"/>
                                <a:pt x="8443" y="8415"/>
                                <a:pt x="8509" y="8415"/>
                              </a:cubicBezTo>
                              <a:lnTo>
                                <a:pt x="9045" y="8415"/>
                              </a:lnTo>
                              <a:lnTo>
                                <a:pt x="9045" y="10038"/>
                              </a:lnTo>
                              <a:cubicBezTo>
                                <a:pt x="9045" y="10204"/>
                                <a:pt x="9088" y="10369"/>
                                <a:pt x="9154" y="10369"/>
                              </a:cubicBezTo>
                              <a:lnTo>
                                <a:pt x="10084" y="10369"/>
                              </a:lnTo>
                              <a:cubicBezTo>
                                <a:pt x="10138" y="10369"/>
                                <a:pt x="10193" y="10237"/>
                                <a:pt x="10193" y="10038"/>
                              </a:cubicBezTo>
                              <a:lnTo>
                                <a:pt x="10193" y="8415"/>
                              </a:lnTo>
                              <a:lnTo>
                                <a:pt x="10729" y="8415"/>
                              </a:lnTo>
                              <a:cubicBezTo>
                                <a:pt x="10784" y="8415"/>
                                <a:pt x="10838" y="8282"/>
                                <a:pt x="10838" y="8083"/>
                              </a:cubicBezTo>
                              <a:lnTo>
                                <a:pt x="10838" y="6825"/>
                              </a:lnTo>
                              <a:lnTo>
                                <a:pt x="10838" y="6825"/>
                              </a:lnTo>
                              <a:lnTo>
                                <a:pt x="10838" y="5267"/>
                              </a:lnTo>
                              <a:cubicBezTo>
                                <a:pt x="10838" y="5102"/>
                                <a:pt x="10795" y="4936"/>
                                <a:pt x="10729" y="4936"/>
                              </a:cubicBezTo>
                              <a:lnTo>
                                <a:pt x="10193" y="4936"/>
                              </a:lnTo>
                              <a:lnTo>
                                <a:pt x="10193" y="3346"/>
                              </a:lnTo>
                              <a:cubicBezTo>
                                <a:pt x="10193" y="3180"/>
                                <a:pt x="10149" y="3015"/>
                                <a:pt x="10084" y="3015"/>
                              </a:cubicBezTo>
                              <a:lnTo>
                                <a:pt x="9154" y="3015"/>
                              </a:lnTo>
                              <a:cubicBezTo>
                                <a:pt x="9099" y="3015"/>
                                <a:pt x="9045" y="3147"/>
                                <a:pt x="9045" y="3346"/>
                              </a:cubicBezTo>
                              <a:lnTo>
                                <a:pt x="9045" y="4936"/>
                              </a:lnTo>
                              <a:lnTo>
                                <a:pt x="8509" y="4936"/>
                              </a:lnTo>
                              <a:cubicBezTo>
                                <a:pt x="8454" y="4936"/>
                                <a:pt x="8399" y="5069"/>
                                <a:pt x="8399" y="5267"/>
                              </a:cubicBezTo>
                              <a:close/>
                              <a:moveTo>
                                <a:pt x="20156" y="0"/>
                              </a:moveTo>
                              <a:lnTo>
                                <a:pt x="20156" y="828"/>
                              </a:lnTo>
                              <a:cubicBezTo>
                                <a:pt x="20156" y="928"/>
                                <a:pt x="20189" y="1027"/>
                                <a:pt x="20222" y="1027"/>
                              </a:cubicBezTo>
                              <a:lnTo>
                                <a:pt x="20539" y="1027"/>
                              </a:lnTo>
                              <a:lnTo>
                                <a:pt x="20539" y="1988"/>
                              </a:lnTo>
                              <a:cubicBezTo>
                                <a:pt x="20539" y="2087"/>
                                <a:pt x="20572" y="2187"/>
                                <a:pt x="20605" y="2187"/>
                              </a:cubicBezTo>
                              <a:lnTo>
                                <a:pt x="21152" y="2187"/>
                              </a:lnTo>
                              <a:cubicBezTo>
                                <a:pt x="21184" y="2187"/>
                                <a:pt x="21217" y="2087"/>
                                <a:pt x="21217" y="1988"/>
                              </a:cubicBezTo>
                              <a:lnTo>
                                <a:pt x="21217" y="1027"/>
                              </a:lnTo>
                              <a:lnTo>
                                <a:pt x="21534" y="1027"/>
                              </a:lnTo>
                              <a:cubicBezTo>
                                <a:pt x="21567" y="1027"/>
                                <a:pt x="21600" y="928"/>
                                <a:pt x="21600" y="828"/>
                              </a:cubicBezTo>
                              <a:lnTo>
                                <a:pt x="21600" y="0"/>
                              </a:lnTo>
                              <a:lnTo>
                                <a:pt x="20156" y="0"/>
                              </a:lnTo>
                              <a:close/>
                              <a:moveTo>
                                <a:pt x="6475" y="17558"/>
                              </a:moveTo>
                              <a:lnTo>
                                <a:pt x="5818" y="17558"/>
                              </a:lnTo>
                              <a:lnTo>
                                <a:pt x="5818" y="15571"/>
                              </a:lnTo>
                              <a:cubicBezTo>
                                <a:pt x="5818" y="15339"/>
                                <a:pt x="5764" y="15173"/>
                                <a:pt x="5687" y="15173"/>
                              </a:cubicBezTo>
                              <a:lnTo>
                                <a:pt x="4539" y="15173"/>
                              </a:lnTo>
                              <a:cubicBezTo>
                                <a:pt x="4528" y="15173"/>
                                <a:pt x="4528" y="15173"/>
                                <a:pt x="4517" y="15173"/>
                              </a:cubicBezTo>
                              <a:lnTo>
                                <a:pt x="4517" y="11396"/>
                              </a:lnTo>
                              <a:cubicBezTo>
                                <a:pt x="4517" y="11164"/>
                                <a:pt x="4451" y="10933"/>
                                <a:pt x="4364" y="10933"/>
                              </a:cubicBezTo>
                              <a:lnTo>
                                <a:pt x="3631" y="10933"/>
                              </a:lnTo>
                              <a:lnTo>
                                <a:pt x="3631" y="8713"/>
                              </a:lnTo>
                              <a:cubicBezTo>
                                <a:pt x="3631" y="8481"/>
                                <a:pt x="3565" y="8249"/>
                                <a:pt x="3478" y="8249"/>
                              </a:cubicBezTo>
                              <a:lnTo>
                                <a:pt x="2439" y="8249"/>
                              </a:lnTo>
                              <a:lnTo>
                                <a:pt x="2439" y="5002"/>
                              </a:lnTo>
                              <a:lnTo>
                                <a:pt x="3478" y="5002"/>
                              </a:lnTo>
                              <a:cubicBezTo>
                                <a:pt x="3533" y="5002"/>
                                <a:pt x="3576" y="4903"/>
                                <a:pt x="3598" y="4804"/>
                              </a:cubicBezTo>
                              <a:lnTo>
                                <a:pt x="3598" y="8117"/>
                              </a:lnTo>
                              <a:cubicBezTo>
                                <a:pt x="3598" y="8348"/>
                                <a:pt x="3653" y="8514"/>
                                <a:pt x="3729" y="8514"/>
                              </a:cubicBezTo>
                              <a:lnTo>
                                <a:pt x="4386" y="8514"/>
                              </a:lnTo>
                              <a:lnTo>
                                <a:pt x="4386" y="10502"/>
                              </a:lnTo>
                              <a:cubicBezTo>
                                <a:pt x="4386" y="10734"/>
                                <a:pt x="4440" y="10899"/>
                                <a:pt x="4517" y="10899"/>
                              </a:cubicBezTo>
                              <a:lnTo>
                                <a:pt x="5665" y="10899"/>
                              </a:lnTo>
                              <a:cubicBezTo>
                                <a:pt x="5742" y="10899"/>
                                <a:pt x="5796" y="10734"/>
                                <a:pt x="5796" y="10502"/>
                              </a:cubicBezTo>
                              <a:lnTo>
                                <a:pt x="5796" y="8514"/>
                              </a:lnTo>
                              <a:lnTo>
                                <a:pt x="6453" y="8514"/>
                              </a:lnTo>
                              <a:cubicBezTo>
                                <a:pt x="6529" y="8514"/>
                                <a:pt x="6584" y="8348"/>
                                <a:pt x="6584" y="8117"/>
                              </a:cubicBezTo>
                              <a:lnTo>
                                <a:pt x="6584" y="4671"/>
                              </a:lnTo>
                              <a:cubicBezTo>
                                <a:pt x="6584" y="4439"/>
                                <a:pt x="6529" y="4274"/>
                                <a:pt x="6453" y="4274"/>
                              </a:cubicBezTo>
                              <a:lnTo>
                                <a:pt x="5796" y="4274"/>
                              </a:lnTo>
                              <a:lnTo>
                                <a:pt x="5796" y="2286"/>
                              </a:lnTo>
                              <a:cubicBezTo>
                                <a:pt x="5796" y="2054"/>
                                <a:pt x="5742" y="1888"/>
                                <a:pt x="5665" y="1888"/>
                              </a:cubicBezTo>
                              <a:lnTo>
                                <a:pt x="4517" y="1888"/>
                              </a:lnTo>
                              <a:cubicBezTo>
                                <a:pt x="4506" y="1888"/>
                                <a:pt x="4506" y="1888"/>
                                <a:pt x="4495" y="1888"/>
                              </a:cubicBezTo>
                              <a:lnTo>
                                <a:pt x="4495" y="0"/>
                              </a:lnTo>
                              <a:lnTo>
                                <a:pt x="1170" y="0"/>
                              </a:lnTo>
                              <a:lnTo>
                                <a:pt x="1170" y="828"/>
                              </a:lnTo>
                              <a:lnTo>
                                <a:pt x="0" y="828"/>
                              </a:lnTo>
                              <a:lnTo>
                                <a:pt x="0" y="11993"/>
                              </a:lnTo>
                              <a:lnTo>
                                <a:pt x="1192" y="11993"/>
                              </a:lnTo>
                              <a:lnTo>
                                <a:pt x="1192" y="14113"/>
                              </a:lnTo>
                              <a:lnTo>
                                <a:pt x="0" y="14113"/>
                              </a:lnTo>
                              <a:lnTo>
                                <a:pt x="0" y="21567"/>
                              </a:lnTo>
                              <a:lnTo>
                                <a:pt x="2450" y="21567"/>
                              </a:lnTo>
                              <a:lnTo>
                                <a:pt x="2450" y="18320"/>
                              </a:lnTo>
                              <a:lnTo>
                                <a:pt x="3489" y="18320"/>
                              </a:lnTo>
                              <a:cubicBezTo>
                                <a:pt x="3543" y="18320"/>
                                <a:pt x="3587" y="18221"/>
                                <a:pt x="3609" y="18121"/>
                              </a:cubicBezTo>
                              <a:lnTo>
                                <a:pt x="3609" y="21434"/>
                              </a:lnTo>
                              <a:cubicBezTo>
                                <a:pt x="3609" y="21501"/>
                                <a:pt x="3609" y="21534"/>
                                <a:pt x="3620" y="21600"/>
                              </a:cubicBezTo>
                              <a:lnTo>
                                <a:pt x="6595" y="21600"/>
                              </a:lnTo>
                              <a:cubicBezTo>
                                <a:pt x="6606" y="21567"/>
                                <a:pt x="6606" y="21501"/>
                                <a:pt x="6606" y="21434"/>
                              </a:cubicBezTo>
                              <a:lnTo>
                                <a:pt x="6606" y="17989"/>
                              </a:lnTo>
                              <a:cubicBezTo>
                                <a:pt x="6606" y="17757"/>
                                <a:pt x="6540" y="17558"/>
                                <a:pt x="6475" y="17558"/>
                              </a:cubicBezTo>
                              <a:close/>
                              <a:moveTo>
                                <a:pt x="3642" y="2385"/>
                              </a:moveTo>
                              <a:lnTo>
                                <a:pt x="4375" y="2385"/>
                              </a:lnTo>
                              <a:cubicBezTo>
                                <a:pt x="4386" y="2385"/>
                                <a:pt x="4397" y="2385"/>
                                <a:pt x="4407" y="2352"/>
                              </a:cubicBezTo>
                              <a:lnTo>
                                <a:pt x="4407" y="4274"/>
                              </a:lnTo>
                              <a:lnTo>
                                <a:pt x="3751" y="4274"/>
                              </a:lnTo>
                              <a:cubicBezTo>
                                <a:pt x="3708" y="4274"/>
                                <a:pt x="3675" y="4340"/>
                                <a:pt x="3642" y="4439"/>
                              </a:cubicBezTo>
                              <a:lnTo>
                                <a:pt x="3642" y="2385"/>
                              </a:lnTo>
                              <a:close/>
                              <a:moveTo>
                                <a:pt x="2078" y="17061"/>
                              </a:moveTo>
                              <a:lnTo>
                                <a:pt x="1476" y="17061"/>
                              </a:lnTo>
                              <a:lnTo>
                                <a:pt x="1476" y="15670"/>
                              </a:lnTo>
                              <a:lnTo>
                                <a:pt x="2078" y="15670"/>
                              </a:lnTo>
                              <a:lnTo>
                                <a:pt x="2078" y="17061"/>
                              </a:lnTo>
                              <a:close/>
                              <a:moveTo>
                                <a:pt x="2078" y="10933"/>
                              </a:moveTo>
                              <a:lnTo>
                                <a:pt x="1476" y="10933"/>
                              </a:lnTo>
                              <a:lnTo>
                                <a:pt x="1476" y="9044"/>
                              </a:lnTo>
                              <a:lnTo>
                                <a:pt x="2078" y="9044"/>
                              </a:lnTo>
                              <a:lnTo>
                                <a:pt x="2078" y="10933"/>
                              </a:lnTo>
                              <a:close/>
                              <a:moveTo>
                                <a:pt x="2078" y="3777"/>
                              </a:moveTo>
                              <a:lnTo>
                                <a:pt x="1476" y="3777"/>
                              </a:lnTo>
                              <a:lnTo>
                                <a:pt x="1476" y="2385"/>
                              </a:lnTo>
                              <a:lnTo>
                                <a:pt x="2078" y="2385"/>
                              </a:lnTo>
                              <a:lnTo>
                                <a:pt x="2078" y="3777"/>
                              </a:lnTo>
                              <a:close/>
                              <a:moveTo>
                                <a:pt x="4407" y="17558"/>
                              </a:moveTo>
                              <a:lnTo>
                                <a:pt x="3751" y="17558"/>
                              </a:lnTo>
                              <a:cubicBezTo>
                                <a:pt x="3708" y="17558"/>
                                <a:pt x="3675" y="17625"/>
                                <a:pt x="3642" y="17724"/>
                              </a:cubicBezTo>
                              <a:lnTo>
                                <a:pt x="3642" y="15670"/>
                              </a:lnTo>
                              <a:lnTo>
                                <a:pt x="4375" y="15670"/>
                              </a:lnTo>
                              <a:cubicBezTo>
                                <a:pt x="4386" y="15670"/>
                                <a:pt x="4397" y="15670"/>
                                <a:pt x="4407" y="15637"/>
                              </a:cubicBezTo>
                              <a:lnTo>
                                <a:pt x="4407" y="17558"/>
                              </a:lnTo>
                              <a:close/>
                              <a:moveTo>
                                <a:pt x="8706" y="14875"/>
                              </a:moveTo>
                              <a:lnTo>
                                <a:pt x="8706" y="13483"/>
                              </a:lnTo>
                              <a:lnTo>
                                <a:pt x="8706" y="13483"/>
                              </a:lnTo>
                              <a:lnTo>
                                <a:pt x="8706" y="11761"/>
                              </a:lnTo>
                              <a:cubicBezTo>
                                <a:pt x="8706" y="11562"/>
                                <a:pt x="8651" y="11396"/>
                                <a:pt x="8585" y="11396"/>
                              </a:cubicBezTo>
                              <a:lnTo>
                                <a:pt x="7995" y="11396"/>
                              </a:lnTo>
                              <a:lnTo>
                                <a:pt x="7995" y="9607"/>
                              </a:lnTo>
                              <a:cubicBezTo>
                                <a:pt x="7995" y="9409"/>
                                <a:pt x="7940" y="9243"/>
                                <a:pt x="7874" y="9243"/>
                              </a:cubicBezTo>
                              <a:lnTo>
                                <a:pt x="6846" y="9243"/>
                              </a:lnTo>
                              <a:cubicBezTo>
                                <a:pt x="6781" y="9243"/>
                                <a:pt x="6726" y="9409"/>
                                <a:pt x="6726" y="9607"/>
                              </a:cubicBezTo>
                              <a:lnTo>
                                <a:pt x="6726" y="11396"/>
                              </a:lnTo>
                              <a:lnTo>
                                <a:pt x="6135" y="11396"/>
                              </a:lnTo>
                              <a:cubicBezTo>
                                <a:pt x="6070" y="11396"/>
                                <a:pt x="6015" y="11562"/>
                                <a:pt x="6015" y="11761"/>
                              </a:cubicBezTo>
                              <a:lnTo>
                                <a:pt x="6015" y="14875"/>
                              </a:lnTo>
                              <a:cubicBezTo>
                                <a:pt x="6015" y="15074"/>
                                <a:pt x="6070" y="15239"/>
                                <a:pt x="6135" y="15239"/>
                              </a:cubicBezTo>
                              <a:lnTo>
                                <a:pt x="6726" y="15239"/>
                              </a:lnTo>
                              <a:lnTo>
                                <a:pt x="6726" y="17028"/>
                              </a:lnTo>
                              <a:cubicBezTo>
                                <a:pt x="6726" y="17227"/>
                                <a:pt x="6781" y="17393"/>
                                <a:pt x="6846" y="17393"/>
                              </a:cubicBezTo>
                              <a:lnTo>
                                <a:pt x="7874" y="17393"/>
                              </a:lnTo>
                              <a:cubicBezTo>
                                <a:pt x="7940" y="17393"/>
                                <a:pt x="7995" y="17227"/>
                                <a:pt x="7995" y="17028"/>
                              </a:cubicBezTo>
                              <a:lnTo>
                                <a:pt x="7995" y="15239"/>
                              </a:lnTo>
                              <a:lnTo>
                                <a:pt x="8585" y="15239"/>
                              </a:lnTo>
                              <a:cubicBezTo>
                                <a:pt x="8651" y="15239"/>
                                <a:pt x="8706" y="15074"/>
                                <a:pt x="8706" y="14875"/>
                              </a:cubicBezTo>
                              <a:close/>
                              <a:moveTo>
                                <a:pt x="15005" y="5499"/>
                              </a:moveTo>
                              <a:lnTo>
                                <a:pt x="14579" y="5499"/>
                              </a:lnTo>
                              <a:lnTo>
                                <a:pt x="14579" y="4207"/>
                              </a:lnTo>
                              <a:cubicBezTo>
                                <a:pt x="14579" y="4075"/>
                                <a:pt x="14535" y="3942"/>
                                <a:pt x="14491" y="3942"/>
                              </a:cubicBezTo>
                              <a:lnTo>
                                <a:pt x="13737" y="3942"/>
                              </a:lnTo>
                              <a:cubicBezTo>
                                <a:pt x="13693" y="3942"/>
                                <a:pt x="13649" y="4075"/>
                                <a:pt x="13649" y="4207"/>
                              </a:cubicBezTo>
                              <a:lnTo>
                                <a:pt x="13649" y="5499"/>
                              </a:lnTo>
                              <a:lnTo>
                                <a:pt x="13222" y="5499"/>
                              </a:lnTo>
                              <a:cubicBezTo>
                                <a:pt x="13179" y="5499"/>
                                <a:pt x="13135" y="5632"/>
                                <a:pt x="13135" y="5764"/>
                              </a:cubicBezTo>
                              <a:lnTo>
                                <a:pt x="13135" y="8050"/>
                              </a:lnTo>
                              <a:cubicBezTo>
                                <a:pt x="13135" y="8183"/>
                                <a:pt x="13179" y="8315"/>
                                <a:pt x="13222" y="8315"/>
                              </a:cubicBezTo>
                              <a:lnTo>
                                <a:pt x="13649" y="8315"/>
                              </a:lnTo>
                              <a:lnTo>
                                <a:pt x="13649" y="9607"/>
                              </a:lnTo>
                              <a:cubicBezTo>
                                <a:pt x="13649" y="9740"/>
                                <a:pt x="13693" y="9872"/>
                                <a:pt x="13737" y="9872"/>
                              </a:cubicBezTo>
                              <a:lnTo>
                                <a:pt x="14491" y="9872"/>
                              </a:lnTo>
                              <a:cubicBezTo>
                                <a:pt x="14535" y="9872"/>
                                <a:pt x="14579" y="9740"/>
                                <a:pt x="14579" y="9607"/>
                              </a:cubicBezTo>
                              <a:lnTo>
                                <a:pt x="14579" y="8315"/>
                              </a:lnTo>
                              <a:lnTo>
                                <a:pt x="15005" y="8315"/>
                              </a:lnTo>
                              <a:cubicBezTo>
                                <a:pt x="15049" y="8315"/>
                                <a:pt x="15093" y="8183"/>
                                <a:pt x="15093" y="8050"/>
                              </a:cubicBezTo>
                              <a:lnTo>
                                <a:pt x="15093" y="5764"/>
                              </a:lnTo>
                              <a:cubicBezTo>
                                <a:pt x="15093" y="5632"/>
                                <a:pt x="15060" y="5499"/>
                                <a:pt x="15005" y="5499"/>
                              </a:cubicBezTo>
                              <a:close/>
                              <a:moveTo>
                                <a:pt x="17171" y="12059"/>
                              </a:moveTo>
                              <a:lnTo>
                                <a:pt x="16777" y="12059"/>
                              </a:lnTo>
                              <a:lnTo>
                                <a:pt x="16777" y="10899"/>
                              </a:lnTo>
                              <a:cubicBezTo>
                                <a:pt x="16777" y="10767"/>
                                <a:pt x="16744" y="10667"/>
                                <a:pt x="16700" y="10667"/>
                              </a:cubicBezTo>
                              <a:lnTo>
                                <a:pt x="16022" y="10667"/>
                              </a:lnTo>
                              <a:cubicBezTo>
                                <a:pt x="15979" y="10667"/>
                                <a:pt x="15946" y="10767"/>
                                <a:pt x="15946" y="10899"/>
                              </a:cubicBezTo>
                              <a:lnTo>
                                <a:pt x="15946" y="12059"/>
                              </a:lnTo>
                              <a:lnTo>
                                <a:pt x="15552" y="12059"/>
                              </a:lnTo>
                              <a:cubicBezTo>
                                <a:pt x="15508" y="12059"/>
                                <a:pt x="15475" y="12158"/>
                                <a:pt x="15475" y="12291"/>
                              </a:cubicBezTo>
                              <a:lnTo>
                                <a:pt x="15475" y="14345"/>
                              </a:lnTo>
                              <a:cubicBezTo>
                                <a:pt x="15475" y="14477"/>
                                <a:pt x="15508" y="14577"/>
                                <a:pt x="15552" y="14577"/>
                              </a:cubicBezTo>
                              <a:lnTo>
                                <a:pt x="15946" y="14577"/>
                              </a:lnTo>
                              <a:lnTo>
                                <a:pt x="15946" y="15769"/>
                              </a:lnTo>
                              <a:cubicBezTo>
                                <a:pt x="15946" y="15902"/>
                                <a:pt x="15979" y="16001"/>
                                <a:pt x="16022" y="16001"/>
                              </a:cubicBezTo>
                              <a:lnTo>
                                <a:pt x="16700" y="16001"/>
                              </a:lnTo>
                              <a:cubicBezTo>
                                <a:pt x="16744" y="16001"/>
                                <a:pt x="16777" y="15902"/>
                                <a:pt x="16777" y="15769"/>
                              </a:cubicBezTo>
                              <a:lnTo>
                                <a:pt x="16777" y="14577"/>
                              </a:lnTo>
                              <a:lnTo>
                                <a:pt x="17171" y="14577"/>
                              </a:lnTo>
                              <a:cubicBezTo>
                                <a:pt x="17214" y="14577"/>
                                <a:pt x="17247" y="14477"/>
                                <a:pt x="17247" y="14345"/>
                              </a:cubicBezTo>
                              <a:lnTo>
                                <a:pt x="17247" y="12291"/>
                              </a:lnTo>
                              <a:cubicBezTo>
                                <a:pt x="17247" y="12158"/>
                                <a:pt x="17214" y="12059"/>
                                <a:pt x="17171" y="12059"/>
                              </a:cubicBezTo>
                              <a:close/>
                              <a:moveTo>
                                <a:pt x="15005" y="18817"/>
                              </a:moveTo>
                              <a:lnTo>
                                <a:pt x="14579" y="18817"/>
                              </a:lnTo>
                              <a:lnTo>
                                <a:pt x="14579" y="17525"/>
                              </a:lnTo>
                              <a:cubicBezTo>
                                <a:pt x="14579" y="17393"/>
                                <a:pt x="14535" y="17260"/>
                                <a:pt x="14491" y="17260"/>
                              </a:cubicBezTo>
                              <a:lnTo>
                                <a:pt x="13737" y="17260"/>
                              </a:lnTo>
                              <a:cubicBezTo>
                                <a:pt x="13693" y="17260"/>
                                <a:pt x="13649" y="17393"/>
                                <a:pt x="13649" y="17525"/>
                              </a:cubicBezTo>
                              <a:lnTo>
                                <a:pt x="13649" y="18817"/>
                              </a:lnTo>
                              <a:lnTo>
                                <a:pt x="13222" y="18817"/>
                              </a:lnTo>
                              <a:cubicBezTo>
                                <a:pt x="13179" y="18817"/>
                                <a:pt x="13135" y="18950"/>
                                <a:pt x="13135" y="19082"/>
                              </a:cubicBezTo>
                              <a:lnTo>
                                <a:pt x="13135" y="21368"/>
                              </a:lnTo>
                              <a:cubicBezTo>
                                <a:pt x="13135" y="21467"/>
                                <a:pt x="13157" y="21567"/>
                                <a:pt x="13190" y="21600"/>
                              </a:cubicBezTo>
                              <a:lnTo>
                                <a:pt x="15049" y="21600"/>
                              </a:lnTo>
                              <a:cubicBezTo>
                                <a:pt x="15082" y="21567"/>
                                <a:pt x="15104" y="21467"/>
                                <a:pt x="15104" y="21368"/>
                              </a:cubicBezTo>
                              <a:lnTo>
                                <a:pt x="15104" y="19082"/>
                              </a:lnTo>
                              <a:cubicBezTo>
                                <a:pt x="15093" y="18917"/>
                                <a:pt x="15060" y="18817"/>
                                <a:pt x="15005" y="18817"/>
                              </a:cubicBezTo>
                              <a:close/>
                              <a:moveTo>
                                <a:pt x="10718" y="18221"/>
                              </a:moveTo>
                              <a:lnTo>
                                <a:pt x="10182" y="18221"/>
                              </a:lnTo>
                              <a:lnTo>
                                <a:pt x="10182" y="16631"/>
                              </a:lnTo>
                              <a:cubicBezTo>
                                <a:pt x="10182" y="16465"/>
                                <a:pt x="10138" y="16299"/>
                                <a:pt x="10073" y="16299"/>
                              </a:cubicBezTo>
                              <a:lnTo>
                                <a:pt x="9143" y="16299"/>
                              </a:lnTo>
                              <a:cubicBezTo>
                                <a:pt x="9088" y="16299"/>
                                <a:pt x="9034" y="16432"/>
                                <a:pt x="9034" y="16631"/>
                              </a:cubicBezTo>
                              <a:lnTo>
                                <a:pt x="9034" y="18221"/>
                              </a:lnTo>
                              <a:lnTo>
                                <a:pt x="8498" y="18221"/>
                              </a:lnTo>
                              <a:cubicBezTo>
                                <a:pt x="8443" y="18221"/>
                                <a:pt x="8388" y="18353"/>
                                <a:pt x="8388" y="18552"/>
                              </a:cubicBezTo>
                              <a:lnTo>
                                <a:pt x="8388" y="21368"/>
                              </a:lnTo>
                              <a:cubicBezTo>
                                <a:pt x="8388" y="21467"/>
                                <a:pt x="8399" y="21534"/>
                                <a:pt x="8421" y="21600"/>
                              </a:cubicBezTo>
                              <a:lnTo>
                                <a:pt x="10784" y="21600"/>
                              </a:lnTo>
                              <a:cubicBezTo>
                                <a:pt x="10805" y="21534"/>
                                <a:pt x="10816" y="21467"/>
                                <a:pt x="10816" y="21368"/>
                              </a:cubicBezTo>
                              <a:lnTo>
                                <a:pt x="10816" y="20109"/>
                              </a:lnTo>
                              <a:lnTo>
                                <a:pt x="10816" y="20109"/>
                              </a:lnTo>
                              <a:lnTo>
                                <a:pt x="10816" y="18552"/>
                              </a:lnTo>
                              <a:cubicBezTo>
                                <a:pt x="10827" y="18387"/>
                                <a:pt x="10773" y="18221"/>
                                <a:pt x="10718" y="18221"/>
                              </a:cubicBezTo>
                              <a:close/>
                              <a:moveTo>
                                <a:pt x="15486" y="1027"/>
                              </a:moveTo>
                              <a:cubicBezTo>
                                <a:pt x="15486" y="1160"/>
                                <a:pt x="15519" y="1259"/>
                                <a:pt x="15563" y="1259"/>
                              </a:cubicBezTo>
                              <a:lnTo>
                                <a:pt x="15957" y="1259"/>
                              </a:lnTo>
                              <a:lnTo>
                                <a:pt x="15957" y="2452"/>
                              </a:lnTo>
                              <a:cubicBezTo>
                                <a:pt x="15957" y="2584"/>
                                <a:pt x="15989" y="2683"/>
                                <a:pt x="16033" y="2683"/>
                              </a:cubicBezTo>
                              <a:lnTo>
                                <a:pt x="16711" y="2683"/>
                              </a:lnTo>
                              <a:cubicBezTo>
                                <a:pt x="16755" y="2683"/>
                                <a:pt x="16788" y="2584"/>
                                <a:pt x="16788" y="2452"/>
                              </a:cubicBezTo>
                              <a:lnTo>
                                <a:pt x="16788" y="1259"/>
                              </a:lnTo>
                              <a:lnTo>
                                <a:pt x="17182" y="1259"/>
                              </a:lnTo>
                              <a:cubicBezTo>
                                <a:pt x="17225" y="1259"/>
                                <a:pt x="17258" y="1160"/>
                                <a:pt x="17258" y="1027"/>
                              </a:cubicBezTo>
                              <a:lnTo>
                                <a:pt x="17258" y="0"/>
                              </a:lnTo>
                              <a:lnTo>
                                <a:pt x="15486" y="0"/>
                              </a:lnTo>
                              <a:lnTo>
                                <a:pt x="15486" y="1027"/>
                              </a:lnTo>
                              <a:close/>
                              <a:moveTo>
                                <a:pt x="12862" y="11761"/>
                              </a:moveTo>
                              <a:lnTo>
                                <a:pt x="12380" y="11761"/>
                              </a:lnTo>
                              <a:lnTo>
                                <a:pt x="12380" y="10303"/>
                              </a:lnTo>
                              <a:cubicBezTo>
                                <a:pt x="12380" y="10137"/>
                                <a:pt x="12337" y="10005"/>
                                <a:pt x="12282" y="10005"/>
                              </a:cubicBezTo>
                              <a:lnTo>
                                <a:pt x="11451" y="10005"/>
                              </a:lnTo>
                              <a:cubicBezTo>
                                <a:pt x="11396" y="10005"/>
                                <a:pt x="11352" y="10137"/>
                                <a:pt x="11352" y="10303"/>
                              </a:cubicBezTo>
                              <a:lnTo>
                                <a:pt x="11352" y="11761"/>
                              </a:lnTo>
                              <a:lnTo>
                                <a:pt x="10871" y="11761"/>
                              </a:lnTo>
                              <a:cubicBezTo>
                                <a:pt x="10816" y="11761"/>
                                <a:pt x="10773" y="11893"/>
                                <a:pt x="10773" y="12059"/>
                              </a:cubicBezTo>
                              <a:lnTo>
                                <a:pt x="10773" y="14577"/>
                              </a:lnTo>
                              <a:cubicBezTo>
                                <a:pt x="10773" y="14742"/>
                                <a:pt x="10816" y="14875"/>
                                <a:pt x="10871" y="14875"/>
                              </a:cubicBezTo>
                              <a:lnTo>
                                <a:pt x="11352" y="14875"/>
                              </a:lnTo>
                              <a:lnTo>
                                <a:pt x="11352" y="16333"/>
                              </a:lnTo>
                              <a:cubicBezTo>
                                <a:pt x="11352" y="16498"/>
                                <a:pt x="11396" y="16631"/>
                                <a:pt x="11451" y="16631"/>
                              </a:cubicBezTo>
                              <a:lnTo>
                                <a:pt x="12282" y="16631"/>
                              </a:lnTo>
                              <a:cubicBezTo>
                                <a:pt x="12337" y="16631"/>
                                <a:pt x="12380" y="16498"/>
                                <a:pt x="12380" y="16333"/>
                              </a:cubicBezTo>
                              <a:lnTo>
                                <a:pt x="12380" y="14875"/>
                              </a:lnTo>
                              <a:lnTo>
                                <a:pt x="12862" y="14875"/>
                              </a:lnTo>
                              <a:cubicBezTo>
                                <a:pt x="12916" y="14875"/>
                                <a:pt x="12960" y="14742"/>
                                <a:pt x="12960" y="14577"/>
                              </a:cubicBezTo>
                              <a:lnTo>
                                <a:pt x="12960" y="12059"/>
                              </a:lnTo>
                              <a:cubicBezTo>
                                <a:pt x="12949" y="11893"/>
                                <a:pt x="12905" y="11761"/>
                                <a:pt x="12862" y="11761"/>
                              </a:cubicBezTo>
                              <a:close/>
                              <a:moveTo>
                                <a:pt x="10773" y="1259"/>
                              </a:moveTo>
                              <a:cubicBezTo>
                                <a:pt x="10773" y="1425"/>
                                <a:pt x="10816" y="1557"/>
                                <a:pt x="10871" y="1557"/>
                              </a:cubicBezTo>
                              <a:lnTo>
                                <a:pt x="11352" y="1557"/>
                              </a:lnTo>
                              <a:lnTo>
                                <a:pt x="11352" y="3015"/>
                              </a:lnTo>
                              <a:cubicBezTo>
                                <a:pt x="11352" y="3180"/>
                                <a:pt x="11396" y="3313"/>
                                <a:pt x="11451" y="3313"/>
                              </a:cubicBezTo>
                              <a:lnTo>
                                <a:pt x="12282" y="3313"/>
                              </a:lnTo>
                              <a:cubicBezTo>
                                <a:pt x="12337" y="3313"/>
                                <a:pt x="12380" y="3180"/>
                                <a:pt x="12380" y="3015"/>
                              </a:cubicBezTo>
                              <a:lnTo>
                                <a:pt x="12380" y="1557"/>
                              </a:lnTo>
                              <a:lnTo>
                                <a:pt x="12862" y="1557"/>
                              </a:lnTo>
                              <a:cubicBezTo>
                                <a:pt x="12916" y="1557"/>
                                <a:pt x="12960" y="1425"/>
                                <a:pt x="12960" y="1259"/>
                              </a:cubicBezTo>
                              <a:lnTo>
                                <a:pt x="12960" y="0"/>
                              </a:lnTo>
                              <a:lnTo>
                                <a:pt x="10784" y="0"/>
                              </a:lnTo>
                              <a:lnTo>
                                <a:pt x="10784" y="1259"/>
                              </a:lnTo>
                              <a:close/>
                            </a:path>
                          </a:pathLst>
                        </a:custGeom>
                        <a:solidFill>
                          <a:schemeClr val="bg1">
                            <a:lumMod val="85000"/>
                          </a:schemeClr>
                        </a:solidFill>
                        <a:ln w="12700">
                          <a:miter lim="400000"/>
                        </a:ln>
                      </wps:spPr>
                      <wps:bodyPr lIns="38100" tIns="38100" rIns="38100" bIns="38100" anchor="ctr"/>
                    </wps:wsp>
                    <wps:wsp>
                      <wps:cNvPr id="53" name="Rectangle"/>
                      <wps:cNvSpPr/>
                      <wps:spPr>
                        <a:xfrm>
                          <a:off x="0" y="762000"/>
                          <a:ext cx="6858000" cy="110490"/>
                        </a:xfrm>
                        <a:prstGeom prst="rect">
                          <a:avLst/>
                        </a:prstGeom>
                        <a:solidFill>
                          <a:schemeClr val="accent1"/>
                        </a:solidFill>
                        <a:ln w="12700">
                          <a:miter lim="400000"/>
                        </a:ln>
                      </wps:spPr>
                      <wps:bodyPr lIns="38100" tIns="38100" rIns="38100" bIns="38100" anchor="ctr"/>
                    </wps:wsp>
                    <wps:wsp>
                      <wps:cNvPr id="54" name="Rectangle"/>
                      <wps:cNvSpPr/>
                      <wps:spPr>
                        <a:xfrm>
                          <a:off x="0" y="873760"/>
                          <a:ext cx="6858000" cy="35561"/>
                        </a:xfrm>
                        <a:prstGeom prst="rect">
                          <a:avLst/>
                        </a:prstGeom>
                        <a:solidFill>
                          <a:schemeClr val="accent2"/>
                        </a:solidFill>
                        <a:ln w="12700">
                          <a:miter lim="400000"/>
                        </a:ln>
                      </wps:spPr>
                      <wps:bodyPr lIns="38100" tIns="38100" rIns="38100" bIns="38100" anchor="ctr"/>
                    </wps:wsp>
                  </wpg:wgp>
                </a:graphicData>
              </a:graphic>
              <wp14:sizeRelH relativeFrom="margin">
                <wp14:pctWidth>100000</wp14:pctWidth>
              </wp14:sizeRelH>
              <wp14:sizeRelV relativeFrom="margin">
                <wp14:pctHeight>0</wp14:pctHeight>
              </wp14:sizeRelV>
            </wp:anchor>
          </w:drawing>
        </mc:Choice>
        <mc:Fallback>
          <w:pict>
            <v:group w14:anchorId="75A9FFCE" id="Group 45" o:spid="_x0000_s1026" style="position:absolute;margin-left:0;margin-top:0;width:540pt;height:71.3pt;z-index:251729920;mso-width-percent:1000;mso-position-horizontal:center;mso-position-horizontal-relative:page;mso-position-vertical:top;mso-position-vertical-relative:page;mso-width-percent:1000;mso-width-relative:margin;mso-height-relative:margin" coordsize="68580,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">
              <v:shape id="Shape" o:spid="_x0000_s1027" style="position:absolute;width:25082;height:82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" path="m19347,5764r-350,l18997,4704v,-132,-33,-198,-66,-198l18319,4506v-44,,-66,99,-66,198l18253,5764r-350,c17860,5764,17838,5864,17838,5963r,1855c17838,7951,17871,8017,17903,8017r350,l18253,9077v,133,33,199,66,199l18931,9276v44,,66,-99,66,-199l18997,8017r350,c19391,8017,19413,7918,19413,7818r,-1822c19413,5864,19380,5764,19347,5764xm21523,12291r-317,l21206,11330v,-99,-33,-199,-65,-199l20594,11131v-33,,-66,100,-66,199l20528,12291r-317,c20178,12291,20145,12390,20145,12490r,1656c20145,14245,20178,14345,20211,14345r317,l20528,15272v,100,33,199,66,199l21141,15471v32,,65,-99,65,-199l21206,14312r317,c21556,14312,21589,14212,21589,14113r,-1657c21589,12390,21556,12291,21523,12291xm19347,19082r-350,l18997,18022v,-132,-33,-199,-66,-199l18319,17823v-44,,-66,100,-66,199l18253,19082r-350,c17860,19082,17838,19182,17838,19281r,1855c17838,21269,17871,21335,17903,21335r350,l18253,21567r744,l18997,21335r350,c19391,21335,19413,21236,19413,21136r,-1855c19413,19182,19380,19082,19347,19082xm6135,1921r591,l6726,3710v,199,55,365,120,365l7874,4075v66,,121,-166,121,-365l7995,1921r590,c8651,1921,8706,1756,8706,1557r,-1391l8706,166,8706,,6015,r,1557c6015,1756,6070,1921,6135,1921xm8399,5267r,2816c8399,8249,8443,8415,8509,8415r536,l9045,10038v,166,43,331,109,331l10084,10369v54,,109,-132,109,-331l10193,8415r536,c10784,8415,10838,8282,10838,8083r,-1258l10838,6825r,-1558c10838,5102,10795,4936,10729,4936r-536,l10193,3346v,-166,-44,-331,-109,-331l9154,3015v-55,,-109,132,-109,331l9045,4936r-536,c8454,4936,8399,5069,8399,5267xm20156,r,828c20156,928,20189,1027,20222,1027r317,l20539,1988v,99,33,199,66,199l21152,2187v32,,65,-100,65,-199l21217,1027r317,c21567,1027,21600,928,21600,828r,-828l20156,xm6475,17558r-657,l5818,15571v,-232,-54,-398,-131,-398l4539,15173v-11,,-11,,-22,l4517,11396v,-232,-66,-463,-153,-463l3631,10933r,-2220c3631,8481,3565,8249,3478,8249r-1039,l2439,5002r1039,c3533,5002,3576,4903,3598,4804r,3313c3598,8348,3653,8514,3729,8514r657,l4386,10502v,232,54,397,131,397l5665,10899v77,,131,-165,131,-397l5796,8514r657,c6529,8514,6584,8348,6584,8117r,-3446c6584,4439,6529,4274,6453,4274r-657,l5796,2286v,-232,-54,-398,-131,-398l4517,1888v-11,,-11,,-22,l4495,,1170,r,828l,828,,11993r1192,l1192,14113,,14113r,7454l2450,21567r,-3247l3489,18320v54,,98,-99,120,-199l3609,21434v,67,,100,11,166l6595,21600v11,-33,11,-99,11,-166l6606,17989v,-232,-66,-431,-131,-431xm3642,2385r733,c4386,2385,4397,2385,4407,2352r,1922l3751,4274v-43,,-76,66,-109,165l3642,2385xm2078,17061r-602,l1476,15670r602,l2078,17061xm2078,10933r-602,l1476,9044r602,l2078,10933xm2078,3777r-602,l1476,2385r602,l2078,3777xm4407,17558r-656,c3708,17558,3675,17625,3642,17724r,-2054l4375,15670v11,,22,,32,-33l4407,17558xm8706,14875r,-1392l8706,13483r,-1722c8706,11562,8651,11396,8585,11396r-590,l7995,9607v,-198,-55,-364,-121,-364l6846,9243v-65,,-120,166,-120,364l6726,11396r-591,c6070,11396,6015,11562,6015,11761r,3114c6015,15074,6070,15239,6135,15239r591,l6726,17028v,199,55,365,120,365l7874,17393v66,,121,-166,121,-365l7995,15239r590,c8651,15239,8706,15074,8706,14875xm15005,5499r-426,l14579,4207v,-132,-44,-265,-88,-265l13737,3942v-44,,-88,133,-88,265l13649,5499r-427,c13179,5499,13135,5632,13135,5764r,2286c13135,8183,13179,8315,13222,8315r427,l13649,9607v,133,44,265,88,265l14491,9872v44,,88,-132,88,-265l14579,8315r426,c15049,8315,15093,8183,15093,8050r,-2286c15093,5632,15060,5499,15005,5499xm17171,12059r-394,l16777,10899v,-132,-33,-232,-77,-232l16022,10667v-43,,-76,100,-76,232l15946,12059r-394,c15508,12059,15475,12158,15475,12291r,2054c15475,14477,15508,14577,15552,14577r394,l15946,15769v,133,33,232,76,232l16700,16001v44,,77,-99,77,-232l16777,14577r394,c17214,14577,17247,14477,17247,14345r,-2054c17247,12158,17214,12059,17171,12059xm15005,18817r-426,l14579,17525v,-132,-44,-265,-88,-265l13737,17260v-44,,-88,133,-88,265l13649,18817r-427,c13179,18817,13135,18950,13135,19082r,2286c13135,21467,13157,21567,13190,21600r1859,c15082,21567,15104,21467,15104,21368r,-2286c15093,18917,15060,18817,15005,18817xm10718,18221r-536,l10182,16631v,-166,-44,-332,-109,-332l9143,16299v-55,,-109,133,-109,332l9034,18221r-536,c8443,18221,8388,18353,8388,18552r,2816c8388,21467,8399,21534,8421,21600r2363,c10805,21534,10816,21467,10816,21368r,-1259l10816,20109r,-1557c10827,18387,10773,18221,10718,18221xm15486,1027v,133,33,232,77,232l15957,1259r,1193c15957,2584,15989,2683,16033,2683r678,c16755,2683,16788,2584,16788,2452r,-1193l17182,1259v43,,76,-99,76,-232l17258,,15486,r,1027xm12862,11761r-482,l12380,10303v,-166,-43,-298,-98,-298l11451,10005v-55,,-99,132,-99,298l11352,11761r-481,c10816,11761,10773,11893,10773,12059r,2518c10773,14742,10816,14875,10871,14875r481,l11352,16333v,165,44,298,99,298l12282,16631v55,,98,-133,98,-298l12380,14875r482,c12916,14875,12960,14742,12960,14577r,-2518c12949,11893,12905,11761,12862,11761xm10773,1259v,166,43,298,98,298l11352,1557r,1458c11352,3180,11396,3313,11451,3313r831,c12337,3313,12380,3180,12380,3015r,-1458l12862,1557v54,,98,-132,98,-298l12960,,10784,r,1259l10773,1259xe" fillcolor="#d8d8d8 [2732]" stroked="f" strokeweight="1pt">
                <v:stroke miterlimit="4" joinstyle="miter"/>
                <v:path arrowok="t" o:extrusionok="f" o:connecttype="custom" o:connectlocs="1254125,414021;1254125,414021;1254125,414021;1254125,414021" o:connectangles="0,90,180,270"/>
              </v:shape>
              <v:rect id="Rectangle" o:spid="_x0000_s1028" style="position:absolute;top:7620;width:68580;height:11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" fillcolor="#264d2b [3204]" stroked="f" strokeweight="1pt">
                <v:stroke miterlimit="4"/>
                <v:textbox inset="3pt,3pt,3pt,3pt"/>
              </v:rect>
              <v:rect id="Rectangle" o:spid="_x0000_s1029" style="position:absolute;top:8737;width:68580;height: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" fillcolor="#60b966 [3205]" stroked="f" strokeweight="1pt">
                <v:stroke miterlimit="4"/>
                <v:textbox inset="3pt,3pt,3pt,3p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5E5E5E" w:themeColor="tex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A76A5"/>
    <w:multiLevelType w:val="hybridMultilevel"/>
    <w:tmpl w:val="851644F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4F4E99"/>
    <w:multiLevelType w:val="hybridMultilevel"/>
    <w:tmpl w:val="182A49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60B966" w:themeColor="accent2"/>
      </w:rPr>
    </w:lvl>
    <w:lvl w:ilvl="1">
      <w:start w:val="1"/>
      <w:numFmt w:val="bullet"/>
      <w:pStyle w:val="ListBullet2"/>
      <w:lvlText w:val="o"/>
      <w:lvlJc w:val="left"/>
      <w:pPr>
        <w:ind w:left="1440" w:hanging="360"/>
      </w:pPr>
      <w:rPr>
        <w:rFonts w:ascii="Courier New" w:hAnsi="Courier New" w:hint="default"/>
        <w:color w:val="60B966"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264D2B" w:themeColor="accent1"/>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0957D3"/>
    <w:multiLevelType w:val="hybridMultilevel"/>
    <w:tmpl w:val="573271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9B42F5"/>
    <w:multiLevelType w:val="hybridMultilevel"/>
    <w:tmpl w:val="F25E84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60B966" w:themeColor="accent2"/>
        <w:u w:color="264D2B"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EB54C8"/>
    <w:multiLevelType w:val="hybridMultilevel"/>
    <w:tmpl w:val="9C808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num w:numId="1">
    <w:abstractNumId w:val="5"/>
  </w:num>
  <w:num w:numId="2">
    <w:abstractNumId w:val="8"/>
  </w:num>
  <w:num w:numId="3">
    <w:abstractNumId w:val="1"/>
  </w:num>
  <w:num w:numId="4">
    <w:abstractNumId w:val="0"/>
  </w:num>
  <w:num w:numId="5">
    <w:abstractNumId w:val="4"/>
  </w:num>
  <w:num w:numId="6">
    <w:abstractNumId w:val="10"/>
  </w:num>
  <w:num w:numId="7">
    <w:abstractNumId w:val="2"/>
  </w:num>
  <w:num w:numId="8">
    <w:abstractNumId w:val="6"/>
  </w:num>
  <w:num w:numId="9">
    <w:abstractNumId w:val="7"/>
  </w:num>
  <w:num w:numId="10">
    <w:abstractNumId w:val="3"/>
  </w:num>
  <w:num w:numId="11">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C00"/>
    <w:rsid w:val="00003B75"/>
    <w:rsid w:val="000048CB"/>
    <w:rsid w:val="00007C26"/>
    <w:rsid w:val="00013171"/>
    <w:rsid w:val="0002674F"/>
    <w:rsid w:val="00031441"/>
    <w:rsid w:val="0003498B"/>
    <w:rsid w:val="000446E1"/>
    <w:rsid w:val="00061AD5"/>
    <w:rsid w:val="000656AE"/>
    <w:rsid w:val="000A7CCA"/>
    <w:rsid w:val="000D5219"/>
    <w:rsid w:val="000F6C90"/>
    <w:rsid w:val="00100C37"/>
    <w:rsid w:val="0011677C"/>
    <w:rsid w:val="00121CCF"/>
    <w:rsid w:val="00123565"/>
    <w:rsid w:val="00127D78"/>
    <w:rsid w:val="001327F4"/>
    <w:rsid w:val="00135DEF"/>
    <w:rsid w:val="0014729A"/>
    <w:rsid w:val="00174F40"/>
    <w:rsid w:val="001900D7"/>
    <w:rsid w:val="00191D63"/>
    <w:rsid w:val="00191DD0"/>
    <w:rsid w:val="00193F0D"/>
    <w:rsid w:val="00194685"/>
    <w:rsid w:val="00197BF3"/>
    <w:rsid w:val="001A2376"/>
    <w:rsid w:val="001A3F3A"/>
    <w:rsid w:val="001D5B2D"/>
    <w:rsid w:val="001D7E33"/>
    <w:rsid w:val="001E6CEB"/>
    <w:rsid w:val="00201773"/>
    <w:rsid w:val="00210EF0"/>
    <w:rsid w:val="00213709"/>
    <w:rsid w:val="00226B6B"/>
    <w:rsid w:val="00233C92"/>
    <w:rsid w:val="0024119E"/>
    <w:rsid w:val="00241A86"/>
    <w:rsid w:val="00276F32"/>
    <w:rsid w:val="00277281"/>
    <w:rsid w:val="0029115B"/>
    <w:rsid w:val="00297A58"/>
    <w:rsid w:val="002B0F79"/>
    <w:rsid w:val="002C0B6E"/>
    <w:rsid w:val="002C6D77"/>
    <w:rsid w:val="00311990"/>
    <w:rsid w:val="00325DA0"/>
    <w:rsid w:val="003320D6"/>
    <w:rsid w:val="00352790"/>
    <w:rsid w:val="00365017"/>
    <w:rsid w:val="00377792"/>
    <w:rsid w:val="00391A7B"/>
    <w:rsid w:val="00395B55"/>
    <w:rsid w:val="003E76C8"/>
    <w:rsid w:val="00404562"/>
    <w:rsid w:val="004120C2"/>
    <w:rsid w:val="00425C02"/>
    <w:rsid w:val="00435F2E"/>
    <w:rsid w:val="00436C33"/>
    <w:rsid w:val="00450BBB"/>
    <w:rsid w:val="00482C42"/>
    <w:rsid w:val="00495014"/>
    <w:rsid w:val="004A09FC"/>
    <w:rsid w:val="004B10DC"/>
    <w:rsid w:val="004C32B5"/>
    <w:rsid w:val="004C595B"/>
    <w:rsid w:val="004E2FE1"/>
    <w:rsid w:val="004F7981"/>
    <w:rsid w:val="00502E99"/>
    <w:rsid w:val="00510CCA"/>
    <w:rsid w:val="00513443"/>
    <w:rsid w:val="00522168"/>
    <w:rsid w:val="005235DF"/>
    <w:rsid w:val="005347C1"/>
    <w:rsid w:val="00541367"/>
    <w:rsid w:val="005426A5"/>
    <w:rsid w:val="00545E74"/>
    <w:rsid w:val="00560EA0"/>
    <w:rsid w:val="00585480"/>
    <w:rsid w:val="005B45F0"/>
    <w:rsid w:val="005C6747"/>
    <w:rsid w:val="005D3ADE"/>
    <w:rsid w:val="005E14D5"/>
    <w:rsid w:val="005E6AAF"/>
    <w:rsid w:val="00631541"/>
    <w:rsid w:val="00663A5E"/>
    <w:rsid w:val="0067461F"/>
    <w:rsid w:val="00696D6C"/>
    <w:rsid w:val="006A4307"/>
    <w:rsid w:val="006B2F2B"/>
    <w:rsid w:val="006B4B20"/>
    <w:rsid w:val="006B5B0D"/>
    <w:rsid w:val="00701D7A"/>
    <w:rsid w:val="00714A9A"/>
    <w:rsid w:val="007237D4"/>
    <w:rsid w:val="00724678"/>
    <w:rsid w:val="00743D10"/>
    <w:rsid w:val="00751BCB"/>
    <w:rsid w:val="007630F2"/>
    <w:rsid w:val="007707EE"/>
    <w:rsid w:val="007820AA"/>
    <w:rsid w:val="00792405"/>
    <w:rsid w:val="007A0CF9"/>
    <w:rsid w:val="007A3E5A"/>
    <w:rsid w:val="007A4B7E"/>
    <w:rsid w:val="007B6B58"/>
    <w:rsid w:val="007D34D0"/>
    <w:rsid w:val="007E3455"/>
    <w:rsid w:val="007F1E4B"/>
    <w:rsid w:val="007F3CE4"/>
    <w:rsid w:val="007F3D82"/>
    <w:rsid w:val="00803C56"/>
    <w:rsid w:val="0080551C"/>
    <w:rsid w:val="00824D55"/>
    <w:rsid w:val="00825C8A"/>
    <w:rsid w:val="00847081"/>
    <w:rsid w:val="00852BBD"/>
    <w:rsid w:val="008553BB"/>
    <w:rsid w:val="0088045F"/>
    <w:rsid w:val="008A4365"/>
    <w:rsid w:val="008A60B8"/>
    <w:rsid w:val="008A6ABB"/>
    <w:rsid w:val="008A7482"/>
    <w:rsid w:val="008B05F6"/>
    <w:rsid w:val="008C18F8"/>
    <w:rsid w:val="008F042E"/>
    <w:rsid w:val="008F1194"/>
    <w:rsid w:val="00910AC1"/>
    <w:rsid w:val="009128D7"/>
    <w:rsid w:val="00920C3A"/>
    <w:rsid w:val="009210EA"/>
    <w:rsid w:val="0092600A"/>
    <w:rsid w:val="009358CF"/>
    <w:rsid w:val="00935DD1"/>
    <w:rsid w:val="00945B9D"/>
    <w:rsid w:val="009544F4"/>
    <w:rsid w:val="00974A50"/>
    <w:rsid w:val="009B1B8E"/>
    <w:rsid w:val="009B7961"/>
    <w:rsid w:val="009C31D9"/>
    <w:rsid w:val="009D2F32"/>
    <w:rsid w:val="009E4B73"/>
    <w:rsid w:val="00A119C5"/>
    <w:rsid w:val="00A1430A"/>
    <w:rsid w:val="00A17BAE"/>
    <w:rsid w:val="00A22F8A"/>
    <w:rsid w:val="00A4190C"/>
    <w:rsid w:val="00A43F3A"/>
    <w:rsid w:val="00A9160B"/>
    <w:rsid w:val="00A95895"/>
    <w:rsid w:val="00AB78D1"/>
    <w:rsid w:val="00AC11E8"/>
    <w:rsid w:val="00AD309D"/>
    <w:rsid w:val="00B012AE"/>
    <w:rsid w:val="00B04624"/>
    <w:rsid w:val="00B05BBE"/>
    <w:rsid w:val="00B17E13"/>
    <w:rsid w:val="00B6591A"/>
    <w:rsid w:val="00B86DBD"/>
    <w:rsid w:val="00B91A00"/>
    <w:rsid w:val="00BA795D"/>
    <w:rsid w:val="00BB2437"/>
    <w:rsid w:val="00BB647D"/>
    <w:rsid w:val="00BD6B67"/>
    <w:rsid w:val="00BE3807"/>
    <w:rsid w:val="00C026D3"/>
    <w:rsid w:val="00C2742E"/>
    <w:rsid w:val="00C328F5"/>
    <w:rsid w:val="00C56DC6"/>
    <w:rsid w:val="00C56DCA"/>
    <w:rsid w:val="00C61994"/>
    <w:rsid w:val="00CA3BE4"/>
    <w:rsid w:val="00CB567B"/>
    <w:rsid w:val="00CE03B5"/>
    <w:rsid w:val="00CE3304"/>
    <w:rsid w:val="00CF7269"/>
    <w:rsid w:val="00D06101"/>
    <w:rsid w:val="00D073F1"/>
    <w:rsid w:val="00D11E77"/>
    <w:rsid w:val="00D1796F"/>
    <w:rsid w:val="00D237A2"/>
    <w:rsid w:val="00D30F4A"/>
    <w:rsid w:val="00D35C71"/>
    <w:rsid w:val="00D50E05"/>
    <w:rsid w:val="00D5153F"/>
    <w:rsid w:val="00D71C9E"/>
    <w:rsid w:val="00DD1468"/>
    <w:rsid w:val="00DD2790"/>
    <w:rsid w:val="00DF21FF"/>
    <w:rsid w:val="00DF5141"/>
    <w:rsid w:val="00E231A0"/>
    <w:rsid w:val="00E23B8F"/>
    <w:rsid w:val="00E24036"/>
    <w:rsid w:val="00E25BC6"/>
    <w:rsid w:val="00E61D53"/>
    <w:rsid w:val="00E6596E"/>
    <w:rsid w:val="00E667B3"/>
    <w:rsid w:val="00E82221"/>
    <w:rsid w:val="00EA1406"/>
    <w:rsid w:val="00EA5FA7"/>
    <w:rsid w:val="00ED77F4"/>
    <w:rsid w:val="00EE5C00"/>
    <w:rsid w:val="00EF043F"/>
    <w:rsid w:val="00EF627F"/>
    <w:rsid w:val="00F01696"/>
    <w:rsid w:val="00F26EB3"/>
    <w:rsid w:val="00F81CC4"/>
    <w:rsid w:val="00F823AD"/>
    <w:rsid w:val="00F90CA2"/>
    <w:rsid w:val="00F94789"/>
    <w:rsid w:val="00FA27A5"/>
    <w:rsid w:val="00FA61CB"/>
    <w:rsid w:val="00FB1147"/>
    <w:rsid w:val="00FB13F4"/>
    <w:rsid w:val="00FB6417"/>
    <w:rsid w:val="00FB6BF9"/>
    <w:rsid w:val="00FC6307"/>
    <w:rsid w:val="00FD541C"/>
    <w:rsid w:val="00FE76AF"/>
    <w:rsid w:val="00FF1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89C1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64" w:lineRule="auto"/>
      </w:pPr>
    </w:pPrDefault>
  </w:docDefaults>
  <w:latentStyles w:defLockedState="0" w:defUIPriority="99" w:defSemiHidden="0" w:defUnhideWhenUsed="0" w:defQFormat="0" w:count="371">
    <w:lsdException w:name="Normal" w:uiPriority="2"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14D5"/>
    <w:rPr>
      <w:rFonts w:cs="Times New Roman (Body CS)"/>
      <w:color w:val="000000" w:themeColor="text1"/>
    </w:rPr>
  </w:style>
  <w:style w:type="paragraph" w:styleId="Heading1">
    <w:name w:val="heading 1"/>
    <w:basedOn w:val="Normal"/>
    <w:next w:val="Normal"/>
    <w:link w:val="Heading1Char"/>
    <w:uiPriority w:val="9"/>
    <w:qFormat/>
    <w:rsid w:val="00193F0D"/>
    <w:pPr>
      <w:spacing w:line="240" w:lineRule="auto"/>
      <w:outlineLvl w:val="0"/>
    </w:pPr>
    <w:rPr>
      <w:rFonts w:asciiTheme="majorHAnsi" w:hAnsiTheme="majorHAnsi"/>
      <w:color w:val="264D2B" w:themeColor="accent1"/>
      <w:sz w:val="36"/>
    </w:rPr>
  </w:style>
  <w:style w:type="paragraph" w:styleId="Heading2">
    <w:name w:val="heading 2"/>
    <w:basedOn w:val="Normal"/>
    <w:next w:val="Normal"/>
    <w:link w:val="Heading2Char"/>
    <w:uiPriority w:val="9"/>
    <w:qFormat/>
    <w:rsid w:val="00F01696"/>
    <w:pPr>
      <w:keepNext/>
      <w:keepLines/>
      <w:outlineLvl w:val="1"/>
    </w:pPr>
    <w:rPr>
      <w:rFonts w:eastAsiaTheme="majorEastAsia" w:cstheme="majorBidi"/>
      <w:b/>
      <w:caps/>
      <w:color w:val="FFFFFF" w:themeColor="background1"/>
      <w:sz w:val="28"/>
      <w:szCs w:val="26"/>
    </w:rPr>
  </w:style>
  <w:style w:type="paragraph" w:styleId="Heading3">
    <w:name w:val="heading 3"/>
    <w:basedOn w:val="Normal"/>
    <w:next w:val="Normal"/>
    <w:link w:val="Heading3Char"/>
    <w:uiPriority w:val="9"/>
    <w:qFormat/>
    <w:rsid w:val="00F01696"/>
    <w:pPr>
      <w:keepNext/>
      <w:keepLines/>
      <w:spacing w:after="0"/>
      <w:outlineLvl w:val="2"/>
    </w:pPr>
    <w:rPr>
      <w:rFonts w:eastAsiaTheme="majorEastAsia" w:cstheme="majorBidi"/>
      <w:b/>
      <w:caps/>
      <w:color w:val="132615" w:themeColor="accent1" w:themeShade="7F"/>
      <w:sz w:val="1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4D5"/>
    <w:rPr>
      <w:rFonts w:asciiTheme="majorHAnsi" w:hAnsiTheme="majorHAnsi" w:cs="Times New Roman (Body CS)"/>
      <w:color w:val="264D2B" w:themeColor="accent1"/>
      <w:sz w:val="36"/>
    </w:rPr>
  </w:style>
  <w:style w:type="paragraph" w:styleId="Header">
    <w:name w:val="header"/>
    <w:basedOn w:val="Normal"/>
    <w:link w:val="HeaderChar"/>
    <w:uiPriority w:val="99"/>
    <w:semiHidden/>
    <w:rsid w:val="009544F4"/>
    <w:pPr>
      <w:spacing w:after="0" w:line="240" w:lineRule="auto"/>
    </w:pPr>
  </w:style>
  <w:style w:type="character" w:customStyle="1" w:styleId="HeaderChar">
    <w:name w:val="Header Char"/>
    <w:basedOn w:val="DefaultParagraphFont"/>
    <w:link w:val="Header"/>
    <w:uiPriority w:val="99"/>
    <w:semiHidden/>
    <w:rsid w:val="009544F4"/>
    <w:rPr>
      <w:rFonts w:cs="Times New Roman (Body CS)"/>
      <w:color w:val="000000" w:themeColor="text1"/>
    </w:rPr>
  </w:style>
  <w:style w:type="paragraph" w:styleId="Footer">
    <w:name w:val="footer"/>
    <w:basedOn w:val="Normal"/>
    <w:link w:val="FooterChar"/>
    <w:uiPriority w:val="99"/>
    <w:semiHidden/>
    <w:rsid w:val="009544F4"/>
    <w:pPr>
      <w:spacing w:after="0" w:line="240" w:lineRule="auto"/>
    </w:pPr>
    <w:rPr>
      <w:color w:val="FFFFFF" w:themeColor="background1"/>
    </w:rPr>
  </w:style>
  <w:style w:type="character" w:customStyle="1" w:styleId="FooterChar">
    <w:name w:val="Footer Char"/>
    <w:basedOn w:val="DefaultParagraphFont"/>
    <w:link w:val="Footer"/>
    <w:uiPriority w:val="99"/>
    <w:semiHidden/>
    <w:rsid w:val="009544F4"/>
    <w:rPr>
      <w:rFonts w:cs="Times New Roman (Body CS)"/>
      <w:color w:val="FFFFFF" w:themeColor="background1"/>
    </w:rPr>
  </w:style>
  <w:style w:type="table" w:styleId="TableGrid">
    <w:name w:val="Table Grid"/>
    <w:basedOn w:val="TableNormal"/>
    <w:uiPriority w:val="39"/>
    <w:rsid w:val="00631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315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CE03B5"/>
    <w:rPr>
      <w:color w:val="808080"/>
    </w:rPr>
  </w:style>
  <w:style w:type="paragraph" w:styleId="Title">
    <w:name w:val="Title"/>
    <w:basedOn w:val="Normal"/>
    <w:next w:val="Normal"/>
    <w:link w:val="TitleChar"/>
    <w:uiPriority w:val="10"/>
    <w:qFormat/>
    <w:rsid w:val="00127D78"/>
    <w:pPr>
      <w:spacing w:after="0" w:line="240" w:lineRule="auto"/>
    </w:pPr>
    <w:rPr>
      <w:rFonts w:asciiTheme="majorHAnsi" w:hAnsiTheme="majorHAnsi"/>
      <w:color w:val="264D2B" w:themeColor="accent1"/>
      <w:sz w:val="68"/>
    </w:rPr>
  </w:style>
  <w:style w:type="character" w:customStyle="1" w:styleId="TitleChar">
    <w:name w:val="Title Char"/>
    <w:basedOn w:val="DefaultParagraphFont"/>
    <w:link w:val="Title"/>
    <w:uiPriority w:val="10"/>
    <w:rsid w:val="005E14D5"/>
    <w:rPr>
      <w:rFonts w:asciiTheme="majorHAnsi" w:hAnsiTheme="majorHAnsi" w:cs="Times New Roman (Body CS)"/>
      <w:color w:val="264D2B" w:themeColor="accent1"/>
      <w:sz w:val="68"/>
    </w:rPr>
  </w:style>
  <w:style w:type="paragraph" w:styleId="Subtitle">
    <w:name w:val="Subtitle"/>
    <w:basedOn w:val="Normal"/>
    <w:next w:val="Normal"/>
    <w:link w:val="SubtitleChar"/>
    <w:uiPriority w:val="11"/>
    <w:qFormat/>
    <w:rsid w:val="007630F2"/>
    <w:pPr>
      <w:spacing w:after="0" w:line="240" w:lineRule="auto"/>
    </w:pPr>
    <w:rPr>
      <w:color w:val="7F7F7F" w:themeColor="text1" w:themeTint="80"/>
      <w:sz w:val="68"/>
    </w:rPr>
  </w:style>
  <w:style w:type="character" w:customStyle="1" w:styleId="SubtitleChar">
    <w:name w:val="Subtitle Char"/>
    <w:basedOn w:val="DefaultParagraphFont"/>
    <w:link w:val="Subtitle"/>
    <w:uiPriority w:val="11"/>
    <w:rsid w:val="005E14D5"/>
    <w:rPr>
      <w:rFonts w:cs="Times New Roman (Body CS)"/>
      <w:color w:val="7F7F7F" w:themeColor="text1" w:themeTint="80"/>
      <w:sz w:val="68"/>
    </w:rPr>
  </w:style>
  <w:style w:type="paragraph" w:customStyle="1" w:styleId="Bullets">
    <w:name w:val="Bullets"/>
    <w:basedOn w:val="Normal"/>
    <w:next w:val="Normal"/>
    <w:uiPriority w:val="12"/>
    <w:qFormat/>
    <w:rsid w:val="00123565"/>
    <w:pPr>
      <w:numPr>
        <w:numId w:val="5"/>
      </w:numPr>
      <w:pBdr>
        <w:top w:val="single" w:sz="12" w:space="6" w:color="60B966" w:themeColor="accent2"/>
        <w:bottom w:val="single" w:sz="12" w:space="6" w:color="60B966" w:themeColor="accent2"/>
      </w:pBdr>
    </w:pPr>
  </w:style>
  <w:style w:type="character" w:styleId="Strong">
    <w:name w:val="Strong"/>
    <w:basedOn w:val="DefaultParagraphFont"/>
    <w:uiPriority w:val="22"/>
    <w:qFormat/>
    <w:rsid w:val="005E6AAF"/>
    <w:rPr>
      <w:b/>
      <w:bCs/>
      <w:color w:val="264D2B" w:themeColor="accent1"/>
    </w:rPr>
  </w:style>
  <w:style w:type="paragraph" w:customStyle="1" w:styleId="Numbers">
    <w:name w:val="Numbers"/>
    <w:basedOn w:val="Normal"/>
    <w:next w:val="Normal"/>
    <w:uiPriority w:val="13"/>
    <w:qFormat/>
    <w:rsid w:val="00123565"/>
    <w:pPr>
      <w:numPr>
        <w:numId w:val="6"/>
      </w:numPr>
    </w:pPr>
  </w:style>
  <w:style w:type="paragraph" w:styleId="Quote">
    <w:name w:val="Quote"/>
    <w:basedOn w:val="Normal"/>
    <w:next w:val="Normal"/>
    <w:link w:val="QuoteChar"/>
    <w:uiPriority w:val="29"/>
    <w:semiHidden/>
    <w:qFormat/>
    <w:rsid w:val="00743D1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DF5141"/>
    <w:rPr>
      <w:rFonts w:cs="Times New Roman (Body CS)"/>
      <w:i/>
      <w:iCs/>
      <w:color w:val="404040" w:themeColor="text1" w:themeTint="BF"/>
    </w:rPr>
  </w:style>
  <w:style w:type="paragraph" w:customStyle="1" w:styleId="TableText">
    <w:name w:val="Table Text"/>
    <w:basedOn w:val="Normal"/>
    <w:next w:val="Normal"/>
    <w:link w:val="TableTextChar"/>
    <w:uiPriority w:val="17"/>
    <w:qFormat/>
    <w:rsid w:val="00CF7269"/>
    <w:pPr>
      <w:spacing w:after="0" w:line="240" w:lineRule="auto"/>
    </w:pPr>
    <w:rPr>
      <w:sz w:val="16"/>
    </w:rPr>
  </w:style>
  <w:style w:type="paragraph" w:customStyle="1" w:styleId="Graphheading1">
    <w:name w:val="Graph heading 1"/>
    <w:basedOn w:val="Normal"/>
    <w:uiPriority w:val="15"/>
    <w:qFormat/>
    <w:rsid w:val="007A3E5A"/>
    <w:pPr>
      <w:spacing w:before="120" w:after="60" w:line="240" w:lineRule="auto"/>
    </w:pPr>
    <w:rPr>
      <w:rFonts w:cstheme="minorBidi"/>
      <w:b/>
      <w:color w:val="264D2B" w:themeColor="accent1"/>
      <w:sz w:val="24"/>
    </w:rPr>
  </w:style>
  <w:style w:type="paragraph" w:customStyle="1" w:styleId="Graphbullet">
    <w:name w:val="Graph bullet"/>
    <w:basedOn w:val="Normal"/>
    <w:uiPriority w:val="16"/>
    <w:qFormat/>
    <w:rsid w:val="007A3E5A"/>
    <w:pPr>
      <w:numPr>
        <w:numId w:val="1"/>
      </w:numPr>
      <w:spacing w:after="0" w:line="216" w:lineRule="auto"/>
      <w:ind w:left="284" w:hanging="284"/>
    </w:pPr>
    <w:rPr>
      <w:rFonts w:cstheme="minorBidi"/>
      <w:color w:val="595959" w:themeColor="text1" w:themeTint="A6"/>
      <w:sz w:val="20"/>
    </w:rPr>
  </w:style>
  <w:style w:type="paragraph" w:customStyle="1" w:styleId="Graphheading2">
    <w:name w:val="Graph heading 2"/>
    <w:basedOn w:val="Normal"/>
    <w:uiPriority w:val="15"/>
    <w:qFormat/>
    <w:rsid w:val="007A3E5A"/>
    <w:pPr>
      <w:spacing w:before="120" w:after="60" w:line="240" w:lineRule="auto"/>
    </w:pPr>
    <w:rPr>
      <w:rFonts w:cstheme="minorBidi"/>
      <w:b/>
      <w:color w:val="60B966" w:themeColor="accent2"/>
      <w:sz w:val="24"/>
    </w:rPr>
  </w:style>
  <w:style w:type="paragraph" w:customStyle="1" w:styleId="Graphbullet2">
    <w:name w:val="Graph bullet 2"/>
    <w:basedOn w:val="Normal"/>
    <w:uiPriority w:val="16"/>
    <w:qFormat/>
    <w:rsid w:val="007A3E5A"/>
    <w:pPr>
      <w:numPr>
        <w:numId w:val="2"/>
      </w:numPr>
      <w:spacing w:after="0" w:line="216" w:lineRule="auto"/>
      <w:ind w:left="284" w:hanging="284"/>
    </w:pPr>
    <w:rPr>
      <w:rFonts w:cstheme="minorBidi"/>
      <w:color w:val="595959" w:themeColor="text1" w:themeTint="A6"/>
      <w:sz w:val="20"/>
    </w:rPr>
  </w:style>
  <w:style w:type="paragraph" w:customStyle="1" w:styleId="Graphheading3">
    <w:name w:val="Graph heading 3"/>
    <w:basedOn w:val="Normal"/>
    <w:uiPriority w:val="15"/>
    <w:qFormat/>
    <w:rsid w:val="007A3E5A"/>
    <w:pPr>
      <w:spacing w:before="120" w:after="60" w:line="240" w:lineRule="auto"/>
    </w:pPr>
    <w:rPr>
      <w:rFonts w:cstheme="minorBidi"/>
      <w:b/>
      <w:color w:val="A6A6A6" w:themeColor="background1" w:themeShade="A6"/>
      <w:sz w:val="24"/>
    </w:rPr>
  </w:style>
  <w:style w:type="paragraph" w:customStyle="1" w:styleId="Graphbullet3">
    <w:name w:val="Graph bullet 3"/>
    <w:basedOn w:val="Normal"/>
    <w:uiPriority w:val="16"/>
    <w:qFormat/>
    <w:rsid w:val="007A3E5A"/>
    <w:pPr>
      <w:numPr>
        <w:numId w:val="3"/>
      </w:numPr>
      <w:spacing w:after="0" w:line="216" w:lineRule="auto"/>
      <w:ind w:left="284" w:hanging="284"/>
    </w:pPr>
    <w:rPr>
      <w:rFonts w:cstheme="minorBidi"/>
      <w:color w:val="595959" w:themeColor="text1" w:themeTint="A6"/>
      <w:sz w:val="20"/>
    </w:rPr>
  </w:style>
  <w:style w:type="paragraph" w:customStyle="1" w:styleId="Graphheading4">
    <w:name w:val="Graph heading 4"/>
    <w:basedOn w:val="Normal"/>
    <w:uiPriority w:val="15"/>
    <w:qFormat/>
    <w:rsid w:val="007A3E5A"/>
    <w:pPr>
      <w:spacing w:before="120" w:after="60" w:line="240" w:lineRule="auto"/>
    </w:pPr>
    <w:rPr>
      <w:rFonts w:cstheme="minorBidi"/>
      <w:b/>
      <w:color w:val="5E5E5E" w:themeColor="text2"/>
      <w:sz w:val="24"/>
    </w:rPr>
  </w:style>
  <w:style w:type="paragraph" w:customStyle="1" w:styleId="Graphbullet4">
    <w:name w:val="Graph bullet 4"/>
    <w:basedOn w:val="Normal"/>
    <w:uiPriority w:val="16"/>
    <w:qFormat/>
    <w:rsid w:val="007A3E5A"/>
    <w:pPr>
      <w:numPr>
        <w:numId w:val="4"/>
      </w:numPr>
      <w:spacing w:after="0" w:line="240" w:lineRule="auto"/>
      <w:ind w:left="284" w:hanging="284"/>
    </w:pPr>
    <w:rPr>
      <w:rFonts w:cstheme="minorBidi"/>
      <w:color w:val="595959" w:themeColor="text1" w:themeTint="A6"/>
      <w:sz w:val="20"/>
    </w:rPr>
  </w:style>
  <w:style w:type="numbering" w:customStyle="1" w:styleId="BullettedList">
    <w:name w:val="BullettedList"/>
    <w:uiPriority w:val="99"/>
    <w:rsid w:val="00352790"/>
    <w:pPr>
      <w:numPr>
        <w:numId w:val="5"/>
      </w:numPr>
    </w:pPr>
  </w:style>
  <w:style w:type="numbering" w:customStyle="1" w:styleId="NumberedList">
    <w:name w:val="NumberedList"/>
    <w:uiPriority w:val="99"/>
    <w:rsid w:val="00DF21FF"/>
    <w:pPr>
      <w:numPr>
        <w:numId w:val="6"/>
      </w:numPr>
    </w:pPr>
  </w:style>
  <w:style w:type="paragraph" w:styleId="ListBullet2">
    <w:name w:val="List Bullet 2"/>
    <w:basedOn w:val="Normal"/>
    <w:uiPriority w:val="12"/>
    <w:qFormat/>
    <w:rsid w:val="00DF21FF"/>
    <w:pPr>
      <w:numPr>
        <w:ilvl w:val="1"/>
        <w:numId w:val="5"/>
      </w:numPr>
    </w:pPr>
  </w:style>
  <w:style w:type="character" w:customStyle="1" w:styleId="Heading2Char">
    <w:name w:val="Heading 2 Char"/>
    <w:basedOn w:val="DefaultParagraphFont"/>
    <w:link w:val="Heading2"/>
    <w:uiPriority w:val="9"/>
    <w:rsid w:val="00F01696"/>
    <w:rPr>
      <w:rFonts w:eastAsiaTheme="majorEastAsia" w:cstheme="majorBidi"/>
      <w:b/>
      <w:caps/>
      <w:color w:val="FFFFFF" w:themeColor="background1"/>
      <w:sz w:val="28"/>
      <w:szCs w:val="26"/>
    </w:rPr>
  </w:style>
  <w:style w:type="paragraph" w:styleId="ListNumber2">
    <w:name w:val="List Number 2"/>
    <w:basedOn w:val="Normal"/>
    <w:uiPriority w:val="14"/>
    <w:unhideWhenUsed/>
    <w:qFormat/>
    <w:rsid w:val="00DF21FF"/>
    <w:pPr>
      <w:numPr>
        <w:ilvl w:val="1"/>
        <w:numId w:val="6"/>
      </w:numPr>
    </w:pPr>
  </w:style>
  <w:style w:type="character" w:customStyle="1" w:styleId="Heading3Char">
    <w:name w:val="Heading 3 Char"/>
    <w:basedOn w:val="DefaultParagraphFont"/>
    <w:link w:val="Heading3"/>
    <w:uiPriority w:val="9"/>
    <w:rsid w:val="00F01696"/>
    <w:rPr>
      <w:rFonts w:eastAsiaTheme="majorEastAsia" w:cstheme="majorBidi"/>
      <w:b/>
      <w:caps/>
      <w:color w:val="132615" w:themeColor="accent1" w:themeShade="7F"/>
      <w:sz w:val="16"/>
      <w:szCs w:val="24"/>
    </w:rPr>
  </w:style>
  <w:style w:type="paragraph" w:customStyle="1" w:styleId="Tabletotal">
    <w:name w:val="Table total"/>
    <w:basedOn w:val="TableText"/>
    <w:link w:val="TabletotalChar"/>
    <w:uiPriority w:val="18"/>
    <w:qFormat/>
    <w:rsid w:val="00425C02"/>
    <w:rPr>
      <w:b/>
      <w:color w:val="FFFFFF" w:themeColor="background1"/>
    </w:rPr>
  </w:style>
  <w:style w:type="character" w:customStyle="1" w:styleId="TableTextChar">
    <w:name w:val="Table Text Char"/>
    <w:basedOn w:val="DefaultParagraphFont"/>
    <w:link w:val="TableText"/>
    <w:uiPriority w:val="17"/>
    <w:rsid w:val="005E14D5"/>
    <w:rPr>
      <w:rFonts w:cs="Times New Roman (Body CS)"/>
      <w:color w:val="000000" w:themeColor="text1"/>
      <w:sz w:val="16"/>
    </w:rPr>
  </w:style>
  <w:style w:type="character" w:customStyle="1" w:styleId="TabletotalChar">
    <w:name w:val="Table total Char"/>
    <w:basedOn w:val="TableTextChar"/>
    <w:link w:val="Tabletotal"/>
    <w:uiPriority w:val="18"/>
    <w:rsid w:val="005E14D5"/>
    <w:rPr>
      <w:rFonts w:cs="Times New Roman (Body CS)"/>
      <w:b/>
      <w:color w:val="FFFFFF" w:themeColor="background1"/>
      <w:sz w:val="16"/>
    </w:rPr>
  </w:style>
  <w:style w:type="paragraph" w:styleId="ListParagraph">
    <w:name w:val="List Paragraph"/>
    <w:basedOn w:val="Normal"/>
    <w:uiPriority w:val="34"/>
    <w:qFormat/>
    <w:rsid w:val="00EE5C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488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697985\Downloads\tf121561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75B0"/>
    <w:multiLevelType w:val="hybridMultilevel"/>
    <w:tmpl w:val="08866F0C"/>
    <w:lvl w:ilvl="0" w:tplc="87869B7E">
      <w:start w:val="1"/>
      <w:numFmt w:val="bullet"/>
      <w:pStyle w:val="Graphbullet4"/>
      <w:lvlText w:val=""/>
      <w:lvlJc w:val="left"/>
      <w:pPr>
        <w:ind w:left="720" w:hanging="360"/>
      </w:pPr>
      <w:rPr>
        <w:rFonts w:ascii="Symbol" w:hAnsi="Symbol" w:hint="default"/>
        <w:color w:val="44546A" w:themeColor="text2"/>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B0354"/>
    <w:multiLevelType w:val="hybridMultilevel"/>
    <w:tmpl w:val="A1281CDC"/>
    <w:lvl w:ilvl="0" w:tplc="AEA2F03A">
      <w:start w:val="1"/>
      <w:numFmt w:val="bullet"/>
      <w:pStyle w:val="Graphbullet3"/>
      <w:lvlText w:val=""/>
      <w:lvlJc w:val="left"/>
      <w:pPr>
        <w:ind w:left="720" w:hanging="360"/>
      </w:pPr>
      <w:rPr>
        <w:rFonts w:ascii="Symbol" w:hAnsi="Symbol" w:hint="default"/>
        <w:color w:val="A6A6A6" w:themeColor="background1" w:themeShade="A6"/>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57AF7"/>
    <w:multiLevelType w:val="multilevel"/>
    <w:tmpl w:val="929C0FC4"/>
    <w:styleLink w:val="BullettedList"/>
    <w:lvl w:ilvl="0">
      <w:start w:val="1"/>
      <w:numFmt w:val="bullet"/>
      <w:pStyle w:val="Bullets"/>
      <w:lvlText w:val=""/>
      <w:lvlJc w:val="left"/>
      <w:pPr>
        <w:ind w:left="530" w:hanging="360"/>
      </w:pPr>
      <w:rPr>
        <w:rFonts w:ascii="Symbol" w:hAnsi="Symbol" w:hint="default"/>
        <w:color w:val="ED7D31" w:themeColor="accent2"/>
      </w:rPr>
    </w:lvl>
    <w:lvl w:ilvl="1">
      <w:start w:val="1"/>
      <w:numFmt w:val="bullet"/>
      <w:pStyle w:val="ListBullet2"/>
      <w:lvlText w:val="o"/>
      <w:lvlJc w:val="left"/>
      <w:pPr>
        <w:ind w:left="1440" w:hanging="360"/>
      </w:pPr>
      <w:rPr>
        <w:rFonts w:ascii="Courier New" w:hAnsi="Courier New" w:hint="default"/>
        <w:color w:val="ED7D31"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A277AFC"/>
    <w:multiLevelType w:val="hybridMultilevel"/>
    <w:tmpl w:val="22A46128"/>
    <w:lvl w:ilvl="0" w:tplc="94AE65E6">
      <w:start w:val="1"/>
      <w:numFmt w:val="bullet"/>
      <w:pStyle w:val="Graphbullet"/>
      <w:lvlText w:val=""/>
      <w:lvlJc w:val="left"/>
      <w:pPr>
        <w:ind w:left="720" w:hanging="360"/>
      </w:pPr>
      <w:rPr>
        <w:rFonts w:ascii="Symbol" w:hAnsi="Symbol" w:hint="default"/>
        <w:color w:val="5B9BD5" w:themeColor="accent1"/>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9448EF"/>
    <w:multiLevelType w:val="hybridMultilevel"/>
    <w:tmpl w:val="20941740"/>
    <w:lvl w:ilvl="0" w:tplc="5F42D17E">
      <w:start w:val="1"/>
      <w:numFmt w:val="bullet"/>
      <w:pStyle w:val="Graphbullet2"/>
      <w:lvlText w:val=""/>
      <w:lvlJc w:val="left"/>
      <w:pPr>
        <w:ind w:left="720" w:hanging="360"/>
      </w:pPr>
      <w:rPr>
        <w:rFonts w:ascii="Symbol" w:hAnsi="Symbol" w:hint="default"/>
        <w:color w:val="ED7D31" w:themeColor="accent2"/>
        <w:u w:color="5B9BD5"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C6158E"/>
    <w:multiLevelType w:val="multilevel"/>
    <w:tmpl w:val="2430A412"/>
    <w:styleLink w:val="NumberedList"/>
    <w:lvl w:ilvl="0">
      <w:start w:val="1"/>
      <w:numFmt w:val="decimal"/>
      <w:pStyle w:val="Numbers"/>
      <w:lvlText w:val="%1."/>
      <w:lvlJc w:val="left"/>
      <w:pPr>
        <w:ind w:left="576" w:hanging="288"/>
      </w:pPr>
      <w:rPr>
        <w:rFonts w:hint="default"/>
      </w:rPr>
    </w:lvl>
    <w:lvl w:ilvl="1">
      <w:start w:val="1"/>
      <w:numFmt w:val="lowerLetter"/>
      <w:pStyle w:val="ListNumber2"/>
      <w:lvlText w:val="%2."/>
      <w:lvlJc w:val="left"/>
      <w:pPr>
        <w:ind w:left="1152" w:hanging="288"/>
      </w:pPr>
      <w:rPr>
        <w:rFonts w:hint="default"/>
      </w:rPr>
    </w:lvl>
    <w:lvl w:ilvl="2">
      <w:start w:val="1"/>
      <w:numFmt w:val="lowerRoman"/>
      <w:lvlText w:val="%3."/>
      <w:lvlJc w:val="right"/>
      <w:pPr>
        <w:ind w:left="1728" w:hanging="288"/>
      </w:pPr>
      <w:rPr>
        <w:rFonts w:hint="default"/>
      </w:rPr>
    </w:lvl>
    <w:lvl w:ilvl="3">
      <w:start w:val="1"/>
      <w:numFmt w:val="decimal"/>
      <w:lvlText w:val="%4."/>
      <w:lvlJc w:val="left"/>
      <w:pPr>
        <w:ind w:left="2304" w:hanging="288"/>
      </w:pPr>
      <w:rPr>
        <w:rFonts w:hint="default"/>
      </w:rPr>
    </w:lvl>
    <w:lvl w:ilvl="4">
      <w:start w:val="1"/>
      <w:numFmt w:val="lowerLetter"/>
      <w:lvlText w:val="%5."/>
      <w:lvlJc w:val="left"/>
      <w:pPr>
        <w:ind w:left="2880" w:hanging="288"/>
      </w:pPr>
      <w:rPr>
        <w:rFonts w:hint="default"/>
      </w:rPr>
    </w:lvl>
    <w:lvl w:ilvl="5">
      <w:start w:val="1"/>
      <w:numFmt w:val="lowerRoman"/>
      <w:lvlText w:val="%6."/>
      <w:lvlJc w:val="right"/>
      <w:pPr>
        <w:ind w:left="3456" w:hanging="288"/>
      </w:pPr>
      <w:rPr>
        <w:rFonts w:hint="default"/>
      </w:rPr>
    </w:lvl>
    <w:lvl w:ilvl="6">
      <w:start w:val="1"/>
      <w:numFmt w:val="decimal"/>
      <w:lvlText w:val="%7."/>
      <w:lvlJc w:val="left"/>
      <w:pPr>
        <w:ind w:left="4032" w:hanging="288"/>
      </w:pPr>
      <w:rPr>
        <w:rFonts w:hint="default"/>
      </w:rPr>
    </w:lvl>
    <w:lvl w:ilvl="7">
      <w:start w:val="1"/>
      <w:numFmt w:val="lowerLetter"/>
      <w:lvlText w:val="%8."/>
      <w:lvlJc w:val="left"/>
      <w:pPr>
        <w:ind w:left="4608" w:hanging="288"/>
      </w:pPr>
      <w:rPr>
        <w:rFonts w:hint="default"/>
      </w:rPr>
    </w:lvl>
    <w:lvl w:ilvl="8">
      <w:start w:val="1"/>
      <w:numFmt w:val="lowerRoman"/>
      <w:lvlText w:val="%9."/>
      <w:lvlJc w:val="right"/>
      <w:pPr>
        <w:ind w:left="5184" w:hanging="288"/>
      </w:pPr>
      <w:rPr>
        <w:rFonts w:hint="default"/>
      </w:rPr>
    </w:lvl>
  </w:abstractNum>
  <w:num w:numId="1">
    <w:abstractNumId w:val="2"/>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4"/>
  </w:num>
  <w:num w:numId="5">
    <w:abstractNumId w:val="1"/>
  </w:num>
  <w:num w:numId="6">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27A"/>
    <w:rsid w:val="00240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2" w:unhideWhenUsed="1" w:qFormat="1"/>
    <w:lsdException w:name="List Bullet 3" w:semiHidden="1" w:unhideWhenUsed="1"/>
    <w:lsdException w:name="List Bullet 4" w:semiHidden="1" w:unhideWhenUsed="1"/>
    <w:lsdException w:name="List Bullet 5" w:semiHidden="1" w:unhideWhenUsed="1"/>
    <w:lsdException w:name="List Number 2" w:semiHidden="1" w:uiPriority="14"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E18A81A30A477DBF7358A09ADFEA38">
    <w:name w:val="D4E18A81A30A477DBF7358A09ADFEA38"/>
  </w:style>
  <w:style w:type="paragraph" w:customStyle="1" w:styleId="BFC8EEF9E0E2442E988A087FE19BE9BF">
    <w:name w:val="BFC8EEF9E0E2442E988A087FE19BE9BF"/>
  </w:style>
  <w:style w:type="paragraph" w:customStyle="1" w:styleId="912AA39BCDBE4166BEB80CF7B1A1B2E0">
    <w:name w:val="912AA39BCDBE4166BEB80CF7B1A1B2E0"/>
  </w:style>
  <w:style w:type="paragraph" w:customStyle="1" w:styleId="Bullets">
    <w:name w:val="Bullets"/>
    <w:basedOn w:val="Normal"/>
    <w:next w:val="Normal"/>
    <w:uiPriority w:val="12"/>
    <w:qFormat/>
    <w:pPr>
      <w:numPr>
        <w:numId w:val="1"/>
      </w:numPr>
      <w:pBdr>
        <w:top w:val="single" w:sz="12" w:space="6" w:color="ED7D31" w:themeColor="accent2"/>
        <w:bottom w:val="single" w:sz="12" w:space="6" w:color="ED7D31" w:themeColor="accent2"/>
      </w:pBdr>
      <w:spacing w:after="200" w:line="264" w:lineRule="auto"/>
    </w:pPr>
    <w:rPr>
      <w:rFonts w:eastAsiaTheme="minorHAnsi" w:cs="Times New Roman (Body CS)"/>
      <w:color w:val="000000" w:themeColor="text1"/>
    </w:rPr>
  </w:style>
  <w:style w:type="numbering" w:customStyle="1" w:styleId="BullettedList">
    <w:name w:val="BullettedList"/>
    <w:uiPriority w:val="99"/>
    <w:pPr>
      <w:numPr>
        <w:numId w:val="1"/>
      </w:numPr>
    </w:pPr>
  </w:style>
  <w:style w:type="paragraph" w:styleId="ListBullet2">
    <w:name w:val="List Bullet 2"/>
    <w:basedOn w:val="Normal"/>
    <w:uiPriority w:val="12"/>
    <w:qFormat/>
    <w:pPr>
      <w:numPr>
        <w:ilvl w:val="1"/>
        <w:numId w:val="1"/>
      </w:numPr>
      <w:spacing w:after="200" w:line="264" w:lineRule="auto"/>
    </w:pPr>
    <w:rPr>
      <w:rFonts w:eastAsiaTheme="minorHAnsi" w:cs="Times New Roman (Body CS)"/>
      <w:color w:val="000000" w:themeColor="text1"/>
    </w:rPr>
  </w:style>
  <w:style w:type="paragraph" w:customStyle="1" w:styleId="46040B69E2944551A62EB4BBEE7C8A53">
    <w:name w:val="46040B69E2944551A62EB4BBEE7C8A53"/>
  </w:style>
  <w:style w:type="paragraph" w:customStyle="1" w:styleId="B26E72D98CFA4A97B6592BABE5B8C4BE">
    <w:name w:val="B26E72D98CFA4A97B6592BABE5B8C4BE"/>
  </w:style>
  <w:style w:type="paragraph" w:customStyle="1" w:styleId="Numbers">
    <w:name w:val="Numbers"/>
    <w:basedOn w:val="Normal"/>
    <w:next w:val="Normal"/>
    <w:uiPriority w:val="13"/>
    <w:qFormat/>
    <w:pPr>
      <w:numPr>
        <w:numId w:val="2"/>
      </w:numPr>
      <w:spacing w:after="200" w:line="264" w:lineRule="auto"/>
    </w:pPr>
    <w:rPr>
      <w:rFonts w:eastAsiaTheme="minorHAnsi" w:cs="Times New Roman (Body CS)"/>
      <w:color w:val="000000" w:themeColor="text1"/>
    </w:rPr>
  </w:style>
  <w:style w:type="numbering" w:customStyle="1" w:styleId="NumberedList">
    <w:name w:val="NumberedList"/>
    <w:uiPriority w:val="99"/>
    <w:pPr>
      <w:numPr>
        <w:numId w:val="2"/>
      </w:numPr>
    </w:pPr>
  </w:style>
  <w:style w:type="paragraph" w:styleId="ListNumber2">
    <w:name w:val="List Number 2"/>
    <w:basedOn w:val="Normal"/>
    <w:uiPriority w:val="14"/>
    <w:unhideWhenUsed/>
    <w:qFormat/>
    <w:pPr>
      <w:numPr>
        <w:ilvl w:val="1"/>
        <w:numId w:val="2"/>
      </w:numPr>
      <w:spacing w:after="200" w:line="264" w:lineRule="auto"/>
    </w:pPr>
    <w:rPr>
      <w:rFonts w:eastAsiaTheme="minorHAnsi" w:cs="Times New Roman (Body CS)"/>
      <w:color w:val="000000" w:themeColor="text1"/>
    </w:rPr>
  </w:style>
  <w:style w:type="paragraph" w:customStyle="1" w:styleId="D2B04D76A54C48678C2EE9767A3B3C63">
    <w:name w:val="D2B04D76A54C48678C2EE9767A3B3C63"/>
  </w:style>
  <w:style w:type="paragraph" w:customStyle="1" w:styleId="4FA40B37708A47968979A4486270A1F1">
    <w:name w:val="4FA40B37708A47968979A4486270A1F1"/>
  </w:style>
  <w:style w:type="paragraph" w:customStyle="1" w:styleId="4974606655C347D4935881A8D6A2AD1C">
    <w:name w:val="4974606655C347D4935881A8D6A2AD1C"/>
  </w:style>
  <w:style w:type="character" w:styleId="Strong">
    <w:name w:val="Strong"/>
    <w:basedOn w:val="DefaultParagraphFont"/>
    <w:uiPriority w:val="22"/>
    <w:qFormat/>
    <w:rPr>
      <w:b/>
      <w:bCs/>
      <w:color w:val="5B9BD5" w:themeColor="accent1"/>
    </w:rPr>
  </w:style>
  <w:style w:type="paragraph" w:customStyle="1" w:styleId="FB475DBE93E1475ABA3A6E46E68C4A4C">
    <w:name w:val="FB475DBE93E1475ABA3A6E46E68C4A4C"/>
  </w:style>
  <w:style w:type="paragraph" w:customStyle="1" w:styleId="A28ED0B105A4486BB324B4785324DFB5">
    <w:name w:val="A28ED0B105A4486BB324B4785324DFB5"/>
  </w:style>
  <w:style w:type="paragraph" w:customStyle="1" w:styleId="D2CEF1AD7E3D440797126D81B22214DC">
    <w:name w:val="D2CEF1AD7E3D440797126D81B22214DC"/>
  </w:style>
  <w:style w:type="paragraph" w:customStyle="1" w:styleId="81C9BE1B07DE49F0B7EA842CF962F9B8">
    <w:name w:val="81C9BE1B07DE49F0B7EA842CF962F9B8"/>
  </w:style>
  <w:style w:type="paragraph" w:customStyle="1" w:styleId="67856EDCBA384530A928CACC9C901E48">
    <w:name w:val="67856EDCBA384530A928CACC9C901E48"/>
  </w:style>
  <w:style w:type="paragraph" w:customStyle="1" w:styleId="A9C2C111A84D4F8EBE7DCF589F0E3E36">
    <w:name w:val="A9C2C111A84D4F8EBE7DCF589F0E3E36"/>
  </w:style>
  <w:style w:type="paragraph" w:customStyle="1" w:styleId="007B95D782144ED0BA59EE1DB37F6A09">
    <w:name w:val="007B95D782144ED0BA59EE1DB37F6A09"/>
  </w:style>
  <w:style w:type="paragraph" w:customStyle="1" w:styleId="7ADD1184107F47C3AF2C78642809C27D">
    <w:name w:val="7ADD1184107F47C3AF2C78642809C27D"/>
  </w:style>
  <w:style w:type="paragraph" w:customStyle="1" w:styleId="4E8AF65D4B89488E874FB1D16899347A">
    <w:name w:val="4E8AF65D4B89488E874FB1D16899347A"/>
  </w:style>
  <w:style w:type="paragraph" w:customStyle="1" w:styleId="65D8E272ED98469685DB7904E51DFA63">
    <w:name w:val="65D8E272ED98469685DB7904E51DFA63"/>
  </w:style>
  <w:style w:type="paragraph" w:customStyle="1" w:styleId="1B14456C1CE04B1B9418AC7DBB684CD6">
    <w:name w:val="1B14456C1CE04B1B9418AC7DBB684CD6"/>
  </w:style>
  <w:style w:type="paragraph" w:customStyle="1" w:styleId="11EFF811179142239AD74D4ADDB40C4C">
    <w:name w:val="11EFF811179142239AD74D4ADDB40C4C"/>
  </w:style>
  <w:style w:type="paragraph" w:customStyle="1" w:styleId="4C53D883D187449FAACC81B7F0438372">
    <w:name w:val="4C53D883D187449FAACC81B7F0438372"/>
  </w:style>
  <w:style w:type="paragraph" w:customStyle="1" w:styleId="445478C2D4B14DAB9EB91416ECD222D9">
    <w:name w:val="445478C2D4B14DAB9EB91416ECD222D9"/>
  </w:style>
  <w:style w:type="paragraph" w:customStyle="1" w:styleId="3759584F3CEF4FB69A7019C1755A44C5">
    <w:name w:val="3759584F3CEF4FB69A7019C1755A44C5"/>
  </w:style>
  <w:style w:type="paragraph" w:customStyle="1" w:styleId="D1BA6C8E006946DFB71082970402A0A6">
    <w:name w:val="D1BA6C8E006946DFB71082970402A0A6"/>
  </w:style>
  <w:style w:type="paragraph" w:customStyle="1" w:styleId="241F01ADA6ED45BCAA997605305F2EE1">
    <w:name w:val="241F01ADA6ED45BCAA997605305F2EE1"/>
  </w:style>
  <w:style w:type="paragraph" w:customStyle="1" w:styleId="BB1226F1273947088A8A30E26F5400F2">
    <w:name w:val="BB1226F1273947088A8A30E26F5400F2"/>
  </w:style>
  <w:style w:type="paragraph" w:customStyle="1" w:styleId="5ED4FDA8E2DD4FE3A5F0B1D02D6FCC02">
    <w:name w:val="5ED4FDA8E2DD4FE3A5F0B1D02D6FCC02"/>
  </w:style>
  <w:style w:type="paragraph" w:customStyle="1" w:styleId="A4085B52CCBF4094A6C247CAFFBD91D5">
    <w:name w:val="A4085B52CCBF4094A6C247CAFFBD91D5"/>
  </w:style>
  <w:style w:type="paragraph" w:customStyle="1" w:styleId="8B2946AA63674C73BF160489B0D5D507">
    <w:name w:val="8B2946AA63674C73BF160489B0D5D507"/>
  </w:style>
  <w:style w:type="paragraph" w:customStyle="1" w:styleId="AFB8897495424B34A60B406F7C5BB9D4">
    <w:name w:val="AFB8897495424B34A60B406F7C5BB9D4"/>
  </w:style>
  <w:style w:type="paragraph" w:customStyle="1" w:styleId="5CC61126FC104A6F9EF9EE3D08F4D128">
    <w:name w:val="5CC61126FC104A6F9EF9EE3D08F4D128"/>
  </w:style>
  <w:style w:type="paragraph" w:customStyle="1" w:styleId="7E54247926B143F08B3CD774B8169A1A">
    <w:name w:val="7E54247926B143F08B3CD774B8169A1A"/>
  </w:style>
  <w:style w:type="paragraph" w:customStyle="1" w:styleId="208E890E064E422480F779ADD1D42E83">
    <w:name w:val="208E890E064E422480F779ADD1D42E83"/>
  </w:style>
  <w:style w:type="paragraph" w:customStyle="1" w:styleId="4872B613FA734347ACF072D885F118FA">
    <w:name w:val="4872B613FA734347ACF072D885F118FA"/>
  </w:style>
  <w:style w:type="paragraph" w:customStyle="1" w:styleId="91ED4693B6424E7AAC16CB28C93771C8">
    <w:name w:val="91ED4693B6424E7AAC16CB28C93771C8"/>
  </w:style>
  <w:style w:type="paragraph" w:customStyle="1" w:styleId="07802D588B5940BA835CE047F5FD63AE">
    <w:name w:val="07802D588B5940BA835CE047F5FD63AE"/>
  </w:style>
  <w:style w:type="paragraph" w:customStyle="1" w:styleId="BF0E863EAC8F4B29A547D92CE69987E6">
    <w:name w:val="BF0E863EAC8F4B29A547D92CE69987E6"/>
  </w:style>
  <w:style w:type="paragraph" w:customStyle="1" w:styleId="CBADDADB0CCD44559D303F84E653F24F">
    <w:name w:val="CBADDADB0CCD44559D303F84E653F24F"/>
  </w:style>
  <w:style w:type="paragraph" w:customStyle="1" w:styleId="42935B571C744096B66E58C2EF43C84A">
    <w:name w:val="42935B571C744096B66E58C2EF43C84A"/>
  </w:style>
  <w:style w:type="paragraph" w:customStyle="1" w:styleId="65396DFFF19A4A94AD72D99930FC0B90">
    <w:name w:val="65396DFFF19A4A94AD72D99930FC0B90"/>
  </w:style>
  <w:style w:type="paragraph" w:customStyle="1" w:styleId="6AD29A1401CF4900A6A15AB99AE02A7A">
    <w:name w:val="6AD29A1401CF4900A6A15AB99AE02A7A"/>
  </w:style>
  <w:style w:type="paragraph" w:customStyle="1" w:styleId="A2DF8227421B4CD1920CFD3ECEE2AFE7">
    <w:name w:val="A2DF8227421B4CD1920CFD3ECEE2AFE7"/>
  </w:style>
  <w:style w:type="paragraph" w:customStyle="1" w:styleId="7204E47EFC68446D9A0A1421DC01A4B3">
    <w:name w:val="7204E47EFC68446D9A0A1421DC01A4B3"/>
  </w:style>
  <w:style w:type="paragraph" w:customStyle="1" w:styleId="A92A227DC5CF4334AE9036B8B59CB41D">
    <w:name w:val="A92A227DC5CF4334AE9036B8B59CB41D"/>
  </w:style>
  <w:style w:type="paragraph" w:customStyle="1" w:styleId="9BF1289BC90C4381BEEB28E6EB41E3B1">
    <w:name w:val="9BF1289BC90C4381BEEB28E6EB41E3B1"/>
  </w:style>
  <w:style w:type="paragraph" w:customStyle="1" w:styleId="FA50337786CA4505BCAB104578374A9F">
    <w:name w:val="FA50337786CA4505BCAB104578374A9F"/>
  </w:style>
  <w:style w:type="paragraph" w:customStyle="1" w:styleId="5C38AB2603B94A229543F9AF82B11E83">
    <w:name w:val="5C38AB2603B94A229543F9AF82B11E83"/>
  </w:style>
  <w:style w:type="paragraph" w:customStyle="1" w:styleId="95FF87F8B5124E9D975E6B63728B032F">
    <w:name w:val="95FF87F8B5124E9D975E6B63728B032F"/>
  </w:style>
  <w:style w:type="paragraph" w:customStyle="1" w:styleId="B936FC9059B7453C87CD60A81CE36E44">
    <w:name w:val="B936FC9059B7453C87CD60A81CE36E44"/>
  </w:style>
  <w:style w:type="paragraph" w:customStyle="1" w:styleId="54E91C015FB84D838F0009AA076E1C8E">
    <w:name w:val="54E91C015FB84D838F0009AA076E1C8E"/>
  </w:style>
  <w:style w:type="paragraph" w:customStyle="1" w:styleId="3F5B68F58D2047129CEB58472AC5A99E">
    <w:name w:val="3F5B68F58D2047129CEB58472AC5A99E"/>
  </w:style>
  <w:style w:type="paragraph" w:customStyle="1" w:styleId="AFE7ABCA9C2A4F93B0935B35C85CD9DB">
    <w:name w:val="AFE7ABCA9C2A4F93B0935B35C85CD9DB"/>
  </w:style>
  <w:style w:type="paragraph" w:customStyle="1" w:styleId="F28E4379E0A44CA3A3F01AA32F7D9B70">
    <w:name w:val="F28E4379E0A44CA3A3F01AA32F7D9B70"/>
  </w:style>
  <w:style w:type="paragraph" w:customStyle="1" w:styleId="7DE7EDD3A18F48A2AE94F997CE939638">
    <w:name w:val="7DE7EDD3A18F48A2AE94F997CE939638"/>
  </w:style>
  <w:style w:type="paragraph" w:customStyle="1" w:styleId="172CE951D59E406FA7DB46685922610D">
    <w:name w:val="172CE951D59E406FA7DB46685922610D"/>
  </w:style>
  <w:style w:type="paragraph" w:customStyle="1" w:styleId="99AC7AB6078B42EF9AD3A394D9898B61">
    <w:name w:val="99AC7AB6078B42EF9AD3A394D9898B61"/>
  </w:style>
  <w:style w:type="paragraph" w:customStyle="1" w:styleId="4765DE92D5844152B4CCC55F478670AF">
    <w:name w:val="4765DE92D5844152B4CCC55F478670AF"/>
  </w:style>
  <w:style w:type="paragraph" w:customStyle="1" w:styleId="BB53B7ACA6A549CCBCFBB832C4388963">
    <w:name w:val="BB53B7ACA6A549CCBCFBB832C4388963"/>
  </w:style>
  <w:style w:type="paragraph" w:customStyle="1" w:styleId="4DB283DC5C734E88912DF4B578FAC9A8">
    <w:name w:val="4DB283DC5C734E88912DF4B578FAC9A8"/>
  </w:style>
  <w:style w:type="paragraph" w:customStyle="1" w:styleId="2D452D8531E749B5BECD9C768CC064E4">
    <w:name w:val="2D452D8531E749B5BECD9C768CC064E4"/>
  </w:style>
  <w:style w:type="paragraph" w:customStyle="1" w:styleId="Graphbullet">
    <w:name w:val="Graph bullet"/>
    <w:basedOn w:val="Normal"/>
    <w:uiPriority w:val="16"/>
    <w:qFormat/>
    <w:pPr>
      <w:numPr>
        <w:numId w:val="3"/>
      </w:numPr>
      <w:spacing w:after="0" w:line="216" w:lineRule="auto"/>
      <w:ind w:left="284" w:hanging="284"/>
    </w:pPr>
    <w:rPr>
      <w:rFonts w:eastAsiaTheme="minorHAnsi"/>
      <w:color w:val="595959" w:themeColor="text1" w:themeTint="A6"/>
      <w:sz w:val="20"/>
    </w:rPr>
  </w:style>
  <w:style w:type="paragraph" w:customStyle="1" w:styleId="FE7A9AB1CB5D4B63B867B80CBCD8F37B">
    <w:name w:val="FE7A9AB1CB5D4B63B867B80CBCD8F37B"/>
  </w:style>
  <w:style w:type="paragraph" w:customStyle="1" w:styleId="19FBF4BAB1DB46229FB4C7BC4FD5ED43">
    <w:name w:val="19FBF4BAB1DB46229FB4C7BC4FD5ED43"/>
  </w:style>
  <w:style w:type="paragraph" w:customStyle="1" w:styleId="Graphbullet2">
    <w:name w:val="Graph bullet 2"/>
    <w:basedOn w:val="Normal"/>
    <w:uiPriority w:val="16"/>
    <w:qFormat/>
    <w:pPr>
      <w:numPr>
        <w:numId w:val="4"/>
      </w:numPr>
      <w:spacing w:after="0" w:line="216" w:lineRule="auto"/>
      <w:ind w:left="284" w:hanging="284"/>
    </w:pPr>
    <w:rPr>
      <w:rFonts w:eastAsiaTheme="minorHAnsi"/>
      <w:color w:val="595959" w:themeColor="text1" w:themeTint="A6"/>
      <w:sz w:val="20"/>
    </w:rPr>
  </w:style>
  <w:style w:type="paragraph" w:customStyle="1" w:styleId="1431FD589B874E348EB8985A02468A77">
    <w:name w:val="1431FD589B874E348EB8985A02468A77"/>
  </w:style>
  <w:style w:type="paragraph" w:customStyle="1" w:styleId="BDAD62ADB40948739FCE58F7B14DEF80">
    <w:name w:val="BDAD62ADB40948739FCE58F7B14DEF80"/>
  </w:style>
  <w:style w:type="paragraph" w:customStyle="1" w:styleId="Graphbullet3">
    <w:name w:val="Graph bullet 3"/>
    <w:basedOn w:val="Normal"/>
    <w:uiPriority w:val="16"/>
    <w:qFormat/>
    <w:pPr>
      <w:numPr>
        <w:numId w:val="5"/>
      </w:numPr>
      <w:spacing w:after="0" w:line="216" w:lineRule="auto"/>
      <w:ind w:left="284" w:hanging="284"/>
    </w:pPr>
    <w:rPr>
      <w:rFonts w:eastAsiaTheme="minorHAnsi"/>
      <w:color w:val="595959" w:themeColor="text1" w:themeTint="A6"/>
      <w:sz w:val="20"/>
    </w:rPr>
  </w:style>
  <w:style w:type="paragraph" w:customStyle="1" w:styleId="96BF5F42494B4A6A957AD793F9507049">
    <w:name w:val="96BF5F42494B4A6A957AD793F9507049"/>
  </w:style>
  <w:style w:type="paragraph" w:customStyle="1" w:styleId="C0A95249AF8B4472B34959506C77674D">
    <w:name w:val="C0A95249AF8B4472B34959506C77674D"/>
  </w:style>
  <w:style w:type="paragraph" w:customStyle="1" w:styleId="Graphbullet4">
    <w:name w:val="Graph bullet 4"/>
    <w:basedOn w:val="Normal"/>
    <w:uiPriority w:val="16"/>
    <w:qFormat/>
    <w:pPr>
      <w:numPr>
        <w:numId w:val="6"/>
      </w:numPr>
      <w:spacing w:after="0" w:line="240" w:lineRule="auto"/>
      <w:ind w:left="284" w:hanging="284"/>
    </w:pPr>
    <w:rPr>
      <w:rFonts w:eastAsiaTheme="minorHAnsi"/>
      <w:color w:val="595959" w:themeColor="text1" w:themeTint="A6"/>
      <w:sz w:val="20"/>
    </w:rPr>
  </w:style>
  <w:style w:type="paragraph" w:customStyle="1" w:styleId="60557FA990964D2C8E9005B21CC7374F">
    <w:name w:val="60557FA990964D2C8E9005B21CC7374F"/>
  </w:style>
  <w:style w:type="paragraph" w:customStyle="1" w:styleId="DDF6FF6646FE49FE95399C813330A280">
    <w:name w:val="DDF6FF6646FE49FE95399C813330A280"/>
  </w:style>
  <w:style w:type="paragraph" w:customStyle="1" w:styleId="5ADDD260EBEF414CB7566E5A31B74607">
    <w:name w:val="5ADDD260EBEF414CB7566E5A31B74607"/>
  </w:style>
  <w:style w:type="paragraph" w:customStyle="1" w:styleId="183DF92A4B7C42AEA99B0385B22A0CBC">
    <w:name w:val="183DF92A4B7C42AEA99B0385B22A0CBC"/>
  </w:style>
  <w:style w:type="paragraph" w:customStyle="1" w:styleId="0013C6C61A324CB7ABC2BDF3C0134441">
    <w:name w:val="0013C6C61A324CB7ABC2BDF3C0134441"/>
  </w:style>
  <w:style w:type="paragraph" w:customStyle="1" w:styleId="5CAA75D5A2D7496E9928834D3532254C">
    <w:name w:val="5CAA75D5A2D7496E9928834D3532254C"/>
  </w:style>
  <w:style w:type="paragraph" w:customStyle="1" w:styleId="48B79A8355DA4B0DB32EC461C8769420">
    <w:name w:val="48B79A8355DA4B0DB32EC461C8769420"/>
  </w:style>
  <w:style w:type="paragraph" w:customStyle="1" w:styleId="0F20D726153D45F680AECB2204848AA7">
    <w:name w:val="0F20D726153D45F680AECB2204848AA7"/>
  </w:style>
  <w:style w:type="paragraph" w:customStyle="1" w:styleId="92B39E749B5A4C069B6CF7EDCA205F2B">
    <w:name w:val="92B39E749B5A4C069B6CF7EDCA205F2B"/>
  </w:style>
  <w:style w:type="paragraph" w:customStyle="1" w:styleId="AD72EF249A9F48048EBE74ECEAE23C64">
    <w:name w:val="AD72EF249A9F48048EBE74ECEAE23C64"/>
  </w:style>
  <w:style w:type="paragraph" w:customStyle="1" w:styleId="8DC02E3334684CC68AF624A0A40AD374">
    <w:name w:val="8DC02E3334684CC68AF624A0A40AD374"/>
  </w:style>
  <w:style w:type="paragraph" w:customStyle="1" w:styleId="D1575E9E277144E9B9B763B0F414F90E">
    <w:name w:val="D1575E9E277144E9B9B763B0F414F90E"/>
  </w:style>
  <w:style w:type="paragraph" w:customStyle="1" w:styleId="C8CD57E5A98F48DAA7300618F3ACFAD2">
    <w:name w:val="C8CD57E5A98F48DAA7300618F3ACFAD2"/>
  </w:style>
  <w:style w:type="paragraph" w:customStyle="1" w:styleId="E1475B8F9535425A916F8156FE9601DB">
    <w:name w:val="E1475B8F9535425A916F8156FE9601DB"/>
  </w:style>
  <w:style w:type="paragraph" w:customStyle="1" w:styleId="DC0B8989AB5A4D699F43231131EDFFFA">
    <w:name w:val="DC0B8989AB5A4D699F43231131EDFFFA"/>
  </w:style>
  <w:style w:type="paragraph" w:customStyle="1" w:styleId="C8862A08DF744EDF8CB3F34B308676AC">
    <w:name w:val="C8862A08DF744EDF8CB3F34B308676AC"/>
  </w:style>
  <w:style w:type="paragraph" w:customStyle="1" w:styleId="39C402ECB1C84318B13DF13DAC547998">
    <w:name w:val="39C402ECB1C84318B13DF13DAC547998"/>
  </w:style>
  <w:style w:type="paragraph" w:customStyle="1" w:styleId="94677E0921BF44999D42BA8C03125204">
    <w:name w:val="94677E0921BF44999D42BA8C03125204"/>
  </w:style>
  <w:style w:type="paragraph" w:customStyle="1" w:styleId="9D99C97D19A5442EB2AC90DA44BA214D">
    <w:name w:val="9D99C97D19A5442EB2AC90DA44BA214D"/>
  </w:style>
  <w:style w:type="paragraph" w:customStyle="1" w:styleId="63A20357F0E8418087164A3B620D345D">
    <w:name w:val="63A20357F0E8418087164A3B620D345D"/>
  </w:style>
  <w:style w:type="paragraph" w:customStyle="1" w:styleId="0A923AB876DF4D2D8C6ABE752D08D5AC">
    <w:name w:val="0A923AB876DF4D2D8C6ABE752D08D5AC"/>
  </w:style>
  <w:style w:type="paragraph" w:customStyle="1" w:styleId="56DD058C021240D7917F82FACED8AFB4">
    <w:name w:val="56DD058C021240D7917F82FACED8AFB4"/>
  </w:style>
  <w:style w:type="paragraph" w:customStyle="1" w:styleId="BADC513C8D1E491A8CCCDDA203C432F4">
    <w:name w:val="BADC513C8D1E491A8CCCDDA203C432F4"/>
  </w:style>
  <w:style w:type="paragraph" w:customStyle="1" w:styleId="E2700EF6A4494E71B839A78F4E01A4F5">
    <w:name w:val="E2700EF6A4494E71B839A78F4E01A4F5"/>
  </w:style>
  <w:style w:type="paragraph" w:customStyle="1" w:styleId="5A654CC168744594A578956ABBBBFE7F">
    <w:name w:val="5A654CC168744594A578956ABBBBFE7F"/>
  </w:style>
  <w:style w:type="paragraph" w:customStyle="1" w:styleId="9833CE0360F345BAAB61137716072302">
    <w:name w:val="9833CE0360F345BAAB61137716072302"/>
  </w:style>
  <w:style w:type="paragraph" w:customStyle="1" w:styleId="676DA8CAB52946F3ACD0203B81F3327D">
    <w:name w:val="676DA8CAB52946F3ACD0203B81F3327D"/>
  </w:style>
  <w:style w:type="paragraph" w:customStyle="1" w:styleId="154BD6D7B1E248D191095C6C7A1F4420">
    <w:name w:val="154BD6D7B1E248D191095C6C7A1F4420"/>
  </w:style>
  <w:style w:type="paragraph" w:customStyle="1" w:styleId="724EC60263E148FAA604157D169306A3">
    <w:name w:val="724EC60263E148FAA604157D169306A3"/>
  </w:style>
  <w:style w:type="paragraph" w:customStyle="1" w:styleId="52930ED9B2A442BA88B7EF626C1934E0">
    <w:name w:val="52930ED9B2A442BA88B7EF626C1934E0"/>
  </w:style>
  <w:style w:type="paragraph" w:customStyle="1" w:styleId="A52648AC93214B15A7A21F9CAAEA6168">
    <w:name w:val="A52648AC93214B15A7A21F9CAAEA6168"/>
  </w:style>
  <w:style w:type="paragraph" w:customStyle="1" w:styleId="672C10CE9B7E44A88CFBBA85B8EDC9A4">
    <w:name w:val="672C10CE9B7E44A88CFBBA85B8EDC9A4"/>
  </w:style>
  <w:style w:type="paragraph" w:customStyle="1" w:styleId="EA5611E90EB946BEA1EF6C483C77BFD4">
    <w:name w:val="EA5611E90EB946BEA1EF6C483C77BFD4"/>
  </w:style>
  <w:style w:type="paragraph" w:customStyle="1" w:styleId="34CB86CB312249C1AFB78B539DCED5B9">
    <w:name w:val="34CB86CB312249C1AFB78B539DCED5B9"/>
  </w:style>
  <w:style w:type="paragraph" w:customStyle="1" w:styleId="C1639F8F6A0749A9BA7F6020D97E7C35">
    <w:name w:val="C1639F8F6A0749A9BA7F6020D97E7C35"/>
  </w:style>
  <w:style w:type="paragraph" w:customStyle="1" w:styleId="A58B879B4C8945569A9C425BF4E2B7CD">
    <w:name w:val="A58B879B4C8945569A9C425BF4E2B7CD"/>
  </w:style>
  <w:style w:type="paragraph" w:customStyle="1" w:styleId="165A5BE1F7084226BF402CE59D1A3078">
    <w:name w:val="165A5BE1F7084226BF402CE59D1A3078"/>
  </w:style>
  <w:style w:type="paragraph" w:customStyle="1" w:styleId="D0E6CE01F2CD4AA3B7DB2FDC57551797">
    <w:name w:val="D0E6CE01F2CD4AA3B7DB2FDC57551797"/>
  </w:style>
  <w:style w:type="paragraph" w:customStyle="1" w:styleId="37AEB47573C94B93A01CFADBF1874117">
    <w:name w:val="37AEB47573C94B93A01CFADBF1874117"/>
  </w:style>
  <w:style w:type="paragraph" w:customStyle="1" w:styleId="3A0B4137D66B4038AFD48B6FBEB09D49">
    <w:name w:val="3A0B4137D66B4038AFD48B6FBEB09D49"/>
  </w:style>
  <w:style w:type="paragraph" w:customStyle="1" w:styleId="EA6A2C1DAB314EF68237BD2F18E2D1C3">
    <w:name w:val="EA6A2C1DAB314EF68237BD2F18E2D1C3"/>
  </w:style>
  <w:style w:type="paragraph" w:customStyle="1" w:styleId="84457A6589204DA8BFA0C0DF736EB34F">
    <w:name w:val="84457A6589204DA8BFA0C0DF736EB34F"/>
  </w:style>
  <w:style w:type="paragraph" w:customStyle="1" w:styleId="E761E0C541C44A6496365A9092C4EE9D">
    <w:name w:val="E761E0C541C44A6496365A9092C4EE9D"/>
  </w:style>
  <w:style w:type="paragraph" w:customStyle="1" w:styleId="6437782AD5E14C84BA329EAB481E22DE">
    <w:name w:val="6437782AD5E14C84BA329EAB481E22DE"/>
  </w:style>
  <w:style w:type="paragraph" w:customStyle="1" w:styleId="C43CC8EFF22A4F08835DC6803ADE1214">
    <w:name w:val="C43CC8EFF22A4F08835DC6803ADE1214"/>
  </w:style>
  <w:style w:type="paragraph" w:customStyle="1" w:styleId="FA35CF2D972C4F51B23F5EBD1C4129A6">
    <w:name w:val="FA35CF2D972C4F51B23F5EBD1C4129A6"/>
  </w:style>
  <w:style w:type="paragraph" w:customStyle="1" w:styleId="D49E3430D0A144CAA67B7238042A0696">
    <w:name w:val="D49E3430D0A144CAA67B7238042A0696"/>
  </w:style>
  <w:style w:type="paragraph" w:customStyle="1" w:styleId="D9CC912E816E486B82743CA11C62AED6">
    <w:name w:val="D9CC912E816E486B82743CA11C62AED6"/>
  </w:style>
  <w:style w:type="paragraph" w:customStyle="1" w:styleId="8F9CE28988964AC1BAB747FCCF50D827">
    <w:name w:val="8F9CE28988964AC1BAB747FCCF50D827"/>
  </w:style>
  <w:style w:type="paragraph" w:customStyle="1" w:styleId="0A6D9B7569E647DF8FD2EF43A767AB74">
    <w:name w:val="0A6D9B7569E647DF8FD2EF43A767AB74"/>
  </w:style>
  <w:style w:type="paragraph" w:customStyle="1" w:styleId="1FE6A004295C48C4AAC87ABE9E798B36">
    <w:name w:val="1FE6A004295C48C4AAC87ABE9E798B36"/>
  </w:style>
  <w:style w:type="paragraph" w:customStyle="1" w:styleId="D281D6250845437BBB163D5D345EAA5F">
    <w:name w:val="D281D6250845437BBB163D5D345EAA5F"/>
  </w:style>
  <w:style w:type="paragraph" w:customStyle="1" w:styleId="C5788D5E8ADD4EFAB33BB362F6D4C28E">
    <w:name w:val="C5788D5E8ADD4EFAB33BB362F6D4C28E"/>
  </w:style>
  <w:style w:type="paragraph" w:customStyle="1" w:styleId="A8E2607E3F41401A9946E7991CB24698">
    <w:name w:val="A8E2607E3F41401A9946E7991CB24698"/>
  </w:style>
  <w:style w:type="paragraph" w:customStyle="1" w:styleId="143B6A640DDE4888B46852C65EB8E985">
    <w:name w:val="143B6A640DDE4888B46852C65EB8E985"/>
  </w:style>
  <w:style w:type="paragraph" w:customStyle="1" w:styleId="DDEBC4EDD82540C88240F3296985EA2B">
    <w:name w:val="DDEBC4EDD82540C88240F3296985EA2B"/>
  </w:style>
  <w:style w:type="paragraph" w:customStyle="1" w:styleId="5355A6FE9A124EB29ADFBE001387B002">
    <w:name w:val="5355A6FE9A124EB29ADFBE001387B002"/>
  </w:style>
  <w:style w:type="paragraph" w:customStyle="1" w:styleId="2A623FAEADB54FE9BBD2265BA872735A">
    <w:name w:val="2A623FAEADB54FE9BBD2265BA872735A"/>
  </w:style>
  <w:style w:type="paragraph" w:customStyle="1" w:styleId="E3DEE53EF2C44A1ABC35639BFB2AAC29">
    <w:name w:val="E3DEE53EF2C44A1ABC35639BFB2AAC29"/>
  </w:style>
  <w:style w:type="paragraph" w:customStyle="1" w:styleId="EE8AEA7B52EF489E96F5531E5F21BD96">
    <w:name w:val="EE8AEA7B52EF489E96F5531E5F21BD96"/>
  </w:style>
  <w:style w:type="paragraph" w:customStyle="1" w:styleId="CF9B90AF1D59415F93AFFA577E33FC29">
    <w:name w:val="CF9B90AF1D59415F93AFFA577E33FC29"/>
  </w:style>
  <w:style w:type="paragraph" w:customStyle="1" w:styleId="A130F8D4378D4460882436B31912DC66">
    <w:name w:val="A130F8D4378D4460882436B31912DC66"/>
  </w:style>
  <w:style w:type="paragraph" w:customStyle="1" w:styleId="31847DD7EB7B4333AD97AB50DB3F2E45">
    <w:name w:val="31847DD7EB7B4333AD97AB50DB3F2E45"/>
  </w:style>
  <w:style w:type="paragraph" w:customStyle="1" w:styleId="038DCFDA51C14717BB21D26EED13596E">
    <w:name w:val="038DCFDA51C14717BB21D26EED13596E"/>
  </w:style>
  <w:style w:type="paragraph" w:customStyle="1" w:styleId="F790125264E94563A050989E3D630488">
    <w:name w:val="F790125264E94563A050989E3D630488"/>
  </w:style>
  <w:style w:type="paragraph" w:customStyle="1" w:styleId="8450B0010F5B4AC2B4625D130925A6D7">
    <w:name w:val="8450B0010F5B4AC2B4625D130925A6D7"/>
  </w:style>
  <w:style w:type="paragraph" w:customStyle="1" w:styleId="FC3D1720F24048A588D9E2FCCC3E45DD">
    <w:name w:val="FC3D1720F24048A588D9E2FCCC3E45DD"/>
  </w:style>
  <w:style w:type="paragraph" w:customStyle="1" w:styleId="1C9380FA58AB48F794184752A277C533">
    <w:name w:val="1C9380FA58AB48F794184752A277C533"/>
  </w:style>
  <w:style w:type="paragraph" w:customStyle="1" w:styleId="80159F790FAA42D591FA33A3938D1A51">
    <w:name w:val="80159F790FAA42D591FA33A3938D1A51"/>
  </w:style>
  <w:style w:type="paragraph" w:customStyle="1" w:styleId="EEF66943D1114D949C5D2DA32E8DE3E7">
    <w:name w:val="EEF66943D1114D949C5D2DA32E8DE3E7"/>
  </w:style>
  <w:style w:type="paragraph" w:customStyle="1" w:styleId="EC685B7C63574115BDF72003A1198258">
    <w:name w:val="EC685B7C63574115BDF72003A1198258"/>
  </w:style>
  <w:style w:type="paragraph" w:customStyle="1" w:styleId="F3A8F5E7AB8B4FACA94CBA77F4A5F8F0">
    <w:name w:val="F3A8F5E7AB8B4FACA94CBA77F4A5F8F0"/>
  </w:style>
  <w:style w:type="paragraph" w:customStyle="1" w:styleId="520C4CF699E041A3B8B226DF394D7BAC">
    <w:name w:val="520C4CF699E041A3B8B226DF394D7BAC"/>
  </w:style>
  <w:style w:type="paragraph" w:customStyle="1" w:styleId="1D1AC4B806E14D629D490AEACDCDF7EF">
    <w:name w:val="1D1AC4B806E14D629D490AEACDCDF7EF"/>
  </w:style>
  <w:style w:type="paragraph" w:customStyle="1" w:styleId="E7CF66595111460FBACAF79874906B19">
    <w:name w:val="E7CF66595111460FBACAF79874906B19"/>
  </w:style>
  <w:style w:type="paragraph" w:customStyle="1" w:styleId="7DAF833A50E546DCAA55D95CDAFCE5FF">
    <w:name w:val="7DAF833A50E546DCAA55D95CDAFCE5FF"/>
  </w:style>
  <w:style w:type="paragraph" w:customStyle="1" w:styleId="C684057833EF4762B5312E8987091D3B">
    <w:name w:val="C684057833EF4762B5312E8987091D3B"/>
  </w:style>
  <w:style w:type="paragraph" w:customStyle="1" w:styleId="F53D5D0D338840549D44D879A004AC51">
    <w:name w:val="F53D5D0D338840549D44D879A004AC51"/>
  </w:style>
  <w:style w:type="paragraph" w:customStyle="1" w:styleId="24F8FBFE9DEA4E5EAA46006E2DB593E7">
    <w:name w:val="24F8FBFE9DEA4E5EAA46006E2DB593E7"/>
  </w:style>
  <w:style w:type="paragraph" w:customStyle="1" w:styleId="CF5A1FE275F243C6876B2B47F4FE5E86">
    <w:name w:val="CF5A1FE275F243C6876B2B47F4FE5E86"/>
  </w:style>
  <w:style w:type="paragraph" w:customStyle="1" w:styleId="EBD87CD1178B46478D65035067D6B853">
    <w:name w:val="EBD87CD1178B46478D65035067D6B853"/>
  </w:style>
  <w:style w:type="paragraph" w:customStyle="1" w:styleId="3BD76A3F9CCD43219FB7A1749CEE1A95">
    <w:name w:val="3BD76A3F9CCD43219FB7A1749CEE1A95"/>
  </w:style>
  <w:style w:type="paragraph" w:customStyle="1" w:styleId="0AA1AAC2616E4D9485AAF8F2AAE4733A">
    <w:name w:val="0AA1AAC2616E4D9485AAF8F2AAE4733A"/>
  </w:style>
  <w:style w:type="paragraph" w:customStyle="1" w:styleId="B20C6C2CCB8F49B79C21FED97313AB38">
    <w:name w:val="B20C6C2CCB8F49B79C21FED97313AB38"/>
  </w:style>
  <w:style w:type="paragraph" w:customStyle="1" w:styleId="3D6BEDBD78014A1698ED0F589997DB43">
    <w:name w:val="3D6BEDBD78014A1698ED0F589997DB43"/>
  </w:style>
  <w:style w:type="paragraph" w:customStyle="1" w:styleId="9E022EB9DF6A4478931189CC41BE0F5C">
    <w:name w:val="9E022EB9DF6A4478931189CC41BE0F5C"/>
  </w:style>
  <w:style w:type="paragraph" w:customStyle="1" w:styleId="97B758B4E33F4C688CD946CF1ECD1062">
    <w:name w:val="97B758B4E33F4C688CD946CF1ECD1062"/>
  </w:style>
  <w:style w:type="paragraph" w:customStyle="1" w:styleId="A937292B6F0C48098B591FC7DDDAB94D">
    <w:name w:val="A937292B6F0C48098B591FC7DDDAB94D"/>
  </w:style>
  <w:style w:type="paragraph" w:customStyle="1" w:styleId="86A68C9557574D4E91FDB67A94424F0C">
    <w:name w:val="86A68C9557574D4E91FDB67A94424F0C"/>
  </w:style>
  <w:style w:type="paragraph" w:customStyle="1" w:styleId="BEE0ACF740244CFE88D9EFE318938662">
    <w:name w:val="BEE0ACF740244CFE88D9EFE318938662"/>
  </w:style>
  <w:style w:type="paragraph" w:customStyle="1" w:styleId="EDA5B192B6344983962AFDB75D4C827B">
    <w:name w:val="EDA5B192B6344983962AFDB75D4C827B"/>
  </w:style>
  <w:style w:type="paragraph" w:customStyle="1" w:styleId="F02D92B4637643A8B22453E858EC4955">
    <w:name w:val="F02D92B4637643A8B22453E858EC4955"/>
  </w:style>
  <w:style w:type="paragraph" w:customStyle="1" w:styleId="8AF88B1E07E14F9EBA182A8B7BB40638">
    <w:name w:val="8AF88B1E07E14F9EBA182A8B7BB40638"/>
  </w:style>
  <w:style w:type="paragraph" w:customStyle="1" w:styleId="AA5CAEC0015041B4914AF1E6A6551F74">
    <w:name w:val="AA5CAEC0015041B4914AF1E6A6551F74"/>
  </w:style>
  <w:style w:type="paragraph" w:customStyle="1" w:styleId="49D07AF6FD9F4BE3A6D6DE0046EC1423">
    <w:name w:val="49D07AF6FD9F4BE3A6D6DE0046EC1423"/>
  </w:style>
  <w:style w:type="paragraph" w:customStyle="1" w:styleId="3E3B1355289C4AB7B5B3BD6A6AF4A5F7">
    <w:name w:val="3E3B1355289C4AB7B5B3BD6A6AF4A5F7"/>
  </w:style>
  <w:style w:type="paragraph" w:customStyle="1" w:styleId="BDEB0488BA094A0EB956F11315FDECA4">
    <w:name w:val="BDEB0488BA094A0EB956F11315FDECA4"/>
  </w:style>
  <w:style w:type="paragraph" w:customStyle="1" w:styleId="46F84AC671774E4A8818A83EFBA2B9AB">
    <w:name w:val="46F84AC671774E4A8818A83EFBA2B9AB"/>
  </w:style>
  <w:style w:type="paragraph" w:customStyle="1" w:styleId="7B9121F88DDF43E8A691D40B17C08028">
    <w:name w:val="7B9121F88DDF43E8A691D40B17C08028"/>
  </w:style>
  <w:style w:type="paragraph" w:customStyle="1" w:styleId="A58DC8ED7D8A49E89367FF775DB5AC4F">
    <w:name w:val="A58DC8ED7D8A49E89367FF775DB5AC4F"/>
  </w:style>
  <w:style w:type="paragraph" w:customStyle="1" w:styleId="803B464D62F549E985A8896C961A4C7F">
    <w:name w:val="803B464D62F549E985A8896C961A4C7F"/>
  </w:style>
  <w:style w:type="paragraph" w:customStyle="1" w:styleId="B0A07926B3CA4484AA068D1ABC5FD50C">
    <w:name w:val="B0A07926B3CA4484AA068D1ABC5FD50C"/>
  </w:style>
  <w:style w:type="paragraph" w:customStyle="1" w:styleId="168CC516BA6E40AFBC2F35A03F2DD47D">
    <w:name w:val="168CC516BA6E40AFBC2F35A03F2DD47D"/>
  </w:style>
  <w:style w:type="paragraph" w:customStyle="1" w:styleId="37FCEDEE071547689FE4C756F9198452">
    <w:name w:val="37FCEDEE071547689FE4C756F9198452"/>
  </w:style>
  <w:style w:type="paragraph" w:customStyle="1" w:styleId="D1C9119AC51B4913807FA36A9213D18A">
    <w:name w:val="D1C9119AC51B4913807FA36A9213D18A"/>
  </w:style>
  <w:style w:type="paragraph" w:customStyle="1" w:styleId="5DE4908DE0FB4C0FB2183D39043ED3B4">
    <w:name w:val="5DE4908DE0FB4C0FB2183D39043ED3B4"/>
  </w:style>
  <w:style w:type="paragraph" w:customStyle="1" w:styleId="4C69B56C945C456E9CBEA1114DB13E7E">
    <w:name w:val="4C69B56C945C456E9CBEA1114DB13E7E"/>
  </w:style>
  <w:style w:type="paragraph" w:customStyle="1" w:styleId="579FA5BEA10A459791E3F255FE0EC007">
    <w:name w:val="579FA5BEA10A459791E3F255FE0EC007"/>
  </w:style>
  <w:style w:type="paragraph" w:customStyle="1" w:styleId="00AF214354E74AA686EA152153593EE4">
    <w:name w:val="00AF214354E74AA686EA152153593EE4"/>
  </w:style>
  <w:style w:type="paragraph" w:customStyle="1" w:styleId="A7E1ADCCE3B9447A9648C8950B3413EA">
    <w:name w:val="A7E1ADCCE3B9447A9648C8950B3413EA"/>
  </w:style>
  <w:style w:type="paragraph" w:customStyle="1" w:styleId="17F2416976864870BBC074378FE9B1DD">
    <w:name w:val="17F2416976864870BBC074378FE9B1DD"/>
  </w:style>
  <w:style w:type="paragraph" w:customStyle="1" w:styleId="3C0FCDB72016460AA13B263ACE0EC021">
    <w:name w:val="3C0FCDB72016460AA13B263ACE0EC021"/>
  </w:style>
  <w:style w:type="paragraph" w:customStyle="1" w:styleId="0B28B43E88034FC7B9B109F1817F13E1">
    <w:name w:val="0B28B43E88034FC7B9B109F1817F13E1"/>
  </w:style>
  <w:style w:type="paragraph" w:customStyle="1" w:styleId="A9EDE02B64B14710AD5BC4C816741AAE">
    <w:name w:val="A9EDE02B64B14710AD5BC4C816741AAE"/>
  </w:style>
  <w:style w:type="paragraph" w:customStyle="1" w:styleId="178F2163844C48538D24C3365A6DB76D">
    <w:name w:val="178F2163844C48538D24C3365A6DB76D"/>
  </w:style>
  <w:style w:type="paragraph" w:customStyle="1" w:styleId="0707163490E3446C961847F508412D91">
    <w:name w:val="0707163490E3446C961847F508412D91"/>
  </w:style>
  <w:style w:type="paragraph" w:customStyle="1" w:styleId="8D5973DCF65E49A8AC3AD3ADB450FD05">
    <w:name w:val="8D5973DCF65E49A8AC3AD3ADB450FD05"/>
  </w:style>
  <w:style w:type="paragraph" w:customStyle="1" w:styleId="FBF6324739104212B6896F727CA53F79">
    <w:name w:val="FBF6324739104212B6896F727CA53F79"/>
  </w:style>
  <w:style w:type="paragraph" w:customStyle="1" w:styleId="CD707EA1876E43C585C464B436353BFD">
    <w:name w:val="CD707EA1876E43C585C464B436353BFD"/>
  </w:style>
  <w:style w:type="paragraph" w:customStyle="1" w:styleId="FA5EC004545A4A8F95A2586E94A60757">
    <w:name w:val="FA5EC004545A4A8F95A2586E94A60757"/>
  </w:style>
  <w:style w:type="paragraph" w:customStyle="1" w:styleId="1B16AFAC173241079B0CA1ACEC820BD3">
    <w:name w:val="1B16AFAC173241079B0CA1ACEC820BD3"/>
  </w:style>
  <w:style w:type="paragraph" w:customStyle="1" w:styleId="F5F661552E964F04960620E168A64F75">
    <w:name w:val="F5F661552E964F04960620E168A64F75"/>
  </w:style>
  <w:style w:type="paragraph" w:customStyle="1" w:styleId="1F9186731C154DDD85141129082AC39F">
    <w:name w:val="1F9186731C154DDD85141129082AC39F"/>
  </w:style>
  <w:style w:type="paragraph" w:customStyle="1" w:styleId="BAAFB68ABFEF47A99225762C4C0070EB">
    <w:name w:val="BAAFB68ABFEF47A99225762C4C0070EB"/>
  </w:style>
  <w:style w:type="paragraph" w:customStyle="1" w:styleId="511FF300548E4394A6591AD2A25BC59F">
    <w:name w:val="511FF300548E4394A6591AD2A25BC59F"/>
  </w:style>
  <w:style w:type="paragraph" w:customStyle="1" w:styleId="5E49906C900C42EA9B2EE2A522DC3255">
    <w:name w:val="5E49906C900C42EA9B2EE2A522DC3255"/>
  </w:style>
  <w:style w:type="paragraph" w:customStyle="1" w:styleId="E3301465185944D2AAE8EEC9B3492BA0">
    <w:name w:val="E3301465185944D2AAE8EEC9B3492BA0"/>
  </w:style>
  <w:style w:type="paragraph" w:customStyle="1" w:styleId="E19FCFE76B9F4ED08E4C754EC620C03C">
    <w:name w:val="E19FCFE76B9F4ED08E4C754EC620C03C"/>
  </w:style>
  <w:style w:type="paragraph" w:customStyle="1" w:styleId="C993DF7292D64A7BAD1E9108A556C32F">
    <w:name w:val="C993DF7292D64A7BAD1E9108A556C32F"/>
  </w:style>
  <w:style w:type="paragraph" w:customStyle="1" w:styleId="37114F0596274AC0A12B5C0B73999001">
    <w:name w:val="37114F0596274AC0A12B5C0B73999001"/>
  </w:style>
  <w:style w:type="paragraph" w:customStyle="1" w:styleId="47CAE494D73249ECBF0B9585B0A7D321">
    <w:name w:val="47CAE494D73249ECBF0B9585B0A7D321"/>
  </w:style>
  <w:style w:type="paragraph" w:customStyle="1" w:styleId="A0FFD85E29504D61ACDDFC2B413165B7">
    <w:name w:val="A0FFD85E29504D61ACDDFC2B413165B7"/>
  </w:style>
  <w:style w:type="paragraph" w:customStyle="1" w:styleId="AEB2BFDE6D3446D19E63E1534C1EE485">
    <w:name w:val="AEB2BFDE6D3446D19E63E1534C1EE485"/>
  </w:style>
  <w:style w:type="paragraph" w:customStyle="1" w:styleId="5CD052E3739849098A783150D57BC7A6">
    <w:name w:val="5CD052E3739849098A783150D57BC7A6"/>
  </w:style>
  <w:style w:type="paragraph" w:customStyle="1" w:styleId="C82CD9F572CF482B9013088B1B8CCB38">
    <w:name w:val="C82CD9F572CF482B9013088B1B8CCB38"/>
  </w:style>
  <w:style w:type="paragraph" w:customStyle="1" w:styleId="26C44BE34BD24549901ABF47C2CF8576">
    <w:name w:val="26C44BE34BD24549901ABF47C2CF8576"/>
  </w:style>
  <w:style w:type="paragraph" w:customStyle="1" w:styleId="3C7A950D523442CDB71F1967CD425060">
    <w:name w:val="3C7A950D523442CDB71F1967CD425060"/>
  </w:style>
  <w:style w:type="paragraph" w:customStyle="1" w:styleId="DF8A01F9B0C7476896D60685D88767EF">
    <w:name w:val="DF8A01F9B0C7476896D60685D88767EF"/>
  </w:style>
  <w:style w:type="paragraph" w:customStyle="1" w:styleId="41782B6B64464EAFBDF456443530A485">
    <w:name w:val="41782B6B64464EAFBDF456443530A485"/>
  </w:style>
  <w:style w:type="paragraph" w:customStyle="1" w:styleId="4064C46FE2714B8A871D78EBEC1971CF">
    <w:name w:val="4064C46FE2714B8A871D78EBEC1971CF"/>
  </w:style>
  <w:style w:type="paragraph" w:customStyle="1" w:styleId="910C5A1DCDCB4885A1E7B473415322FF">
    <w:name w:val="910C5A1DCDCB4885A1E7B473415322FF"/>
  </w:style>
  <w:style w:type="paragraph" w:customStyle="1" w:styleId="C00651E8A77E46D2B7B5ECCC97690B45">
    <w:name w:val="C00651E8A77E46D2B7B5ECCC97690B45"/>
  </w:style>
  <w:style w:type="paragraph" w:customStyle="1" w:styleId="B9B1F4BCB0064FADAF8431CA16475A1F">
    <w:name w:val="B9B1F4BCB0064FADAF8431CA16475A1F"/>
  </w:style>
  <w:style w:type="paragraph" w:customStyle="1" w:styleId="249A99B5D6E34E3EAF08AA6C54599B35">
    <w:name w:val="249A99B5D6E34E3EAF08AA6C54599B35"/>
  </w:style>
  <w:style w:type="paragraph" w:customStyle="1" w:styleId="EACFB60F0572422DB3B55F8FA21D800E">
    <w:name w:val="EACFB60F0572422DB3B55F8FA21D800E"/>
  </w:style>
  <w:style w:type="paragraph" w:customStyle="1" w:styleId="3EDBEAA28EF24397AFBA5B2BE67E13AB">
    <w:name w:val="3EDBEAA28EF24397AFBA5B2BE67E13AB"/>
  </w:style>
  <w:style w:type="paragraph" w:customStyle="1" w:styleId="6B8FAEEC98E0446494E3235BC4A8729B">
    <w:name w:val="6B8FAEEC98E0446494E3235BC4A8729B"/>
  </w:style>
  <w:style w:type="paragraph" w:customStyle="1" w:styleId="53DFD646C6024D5996225B36300F1EE6">
    <w:name w:val="53DFD646C6024D5996225B36300F1EE6"/>
  </w:style>
  <w:style w:type="paragraph" w:customStyle="1" w:styleId="D55204AC12404EDDA97550F5878F9831">
    <w:name w:val="D55204AC12404EDDA97550F5878F9831"/>
  </w:style>
  <w:style w:type="paragraph" w:customStyle="1" w:styleId="476F1C5EF5C4490D999837A1B8908589">
    <w:name w:val="476F1C5EF5C4490D999837A1B8908589"/>
  </w:style>
  <w:style w:type="paragraph" w:customStyle="1" w:styleId="12E9ED8895CA4F21BFC168A2A851811E">
    <w:name w:val="12E9ED8895CA4F21BFC168A2A851811E"/>
  </w:style>
  <w:style w:type="paragraph" w:customStyle="1" w:styleId="52A0CB7655F548B1BAEA5A4FA10984AA">
    <w:name w:val="52A0CB7655F548B1BAEA5A4FA10984AA"/>
  </w:style>
  <w:style w:type="paragraph" w:customStyle="1" w:styleId="4F8E95AA2D0D4B9EA28CE7A8C1C27ECB">
    <w:name w:val="4F8E95AA2D0D4B9EA28CE7A8C1C27ECB"/>
  </w:style>
  <w:style w:type="paragraph" w:customStyle="1" w:styleId="C4E7295B8B834CD88ED0C790B12ED643">
    <w:name w:val="C4E7295B8B834CD88ED0C790B12ED643"/>
  </w:style>
  <w:style w:type="paragraph" w:customStyle="1" w:styleId="9644C1117DA741599DF635EDE05D1C86">
    <w:name w:val="9644C1117DA741599DF635EDE05D1C86"/>
  </w:style>
  <w:style w:type="paragraph" w:customStyle="1" w:styleId="826918EC0CEF4599B35F159C14193424">
    <w:name w:val="826918EC0CEF4599B35F159C14193424"/>
  </w:style>
  <w:style w:type="paragraph" w:customStyle="1" w:styleId="FFCEEE01F2134005A8310EB11C556CFA">
    <w:name w:val="FFCEEE01F2134005A8310EB11C556CFA"/>
  </w:style>
  <w:style w:type="paragraph" w:customStyle="1" w:styleId="A97AFC808B0844208D8366BF9ADFB058">
    <w:name w:val="A97AFC808B0844208D8366BF9ADFB058"/>
  </w:style>
  <w:style w:type="paragraph" w:customStyle="1" w:styleId="FEBC83A0119948CCA8E6AAC9AFA3FFAD">
    <w:name w:val="FEBC83A0119948CCA8E6AAC9AFA3FFAD"/>
  </w:style>
  <w:style w:type="paragraph" w:customStyle="1" w:styleId="068F7C6B14A148EBA7F8D3EBC0632944">
    <w:name w:val="068F7C6B14A148EBA7F8D3EBC0632944"/>
  </w:style>
  <w:style w:type="paragraph" w:customStyle="1" w:styleId="8E63F980E8894456A694AE3D0AE7A9B6">
    <w:name w:val="8E63F980E8894456A694AE3D0AE7A9B6"/>
  </w:style>
  <w:style w:type="paragraph" w:customStyle="1" w:styleId="402EDD419A8942A4B5D743F1779B5F1A">
    <w:name w:val="402EDD419A8942A4B5D743F1779B5F1A"/>
  </w:style>
  <w:style w:type="paragraph" w:customStyle="1" w:styleId="C166D57CCC08470BBF57C95F2557420F">
    <w:name w:val="C166D57CCC08470BBF57C95F2557420F"/>
  </w:style>
  <w:style w:type="paragraph" w:customStyle="1" w:styleId="43E1166695C24761B7BC8BD5ABE7C8A1">
    <w:name w:val="43E1166695C24761B7BC8BD5ABE7C8A1"/>
  </w:style>
  <w:style w:type="paragraph" w:customStyle="1" w:styleId="CBE68D12E4DB40109A86E8FA6844B588">
    <w:name w:val="CBE68D12E4DB40109A86E8FA6844B588"/>
  </w:style>
  <w:style w:type="paragraph" w:customStyle="1" w:styleId="ECE3D0DA633540D2B9BD93287E734396">
    <w:name w:val="ECE3D0DA633540D2B9BD93287E734396"/>
  </w:style>
  <w:style w:type="paragraph" w:customStyle="1" w:styleId="EECCB279EDED42F7BB9393528796F244">
    <w:name w:val="EECCB279EDED42F7BB9393528796F244"/>
  </w:style>
  <w:style w:type="paragraph" w:customStyle="1" w:styleId="AD0907A1DE8B40CDBE21E02D775C2848">
    <w:name w:val="AD0907A1DE8B40CDBE21E02D775C2848"/>
  </w:style>
  <w:style w:type="paragraph" w:customStyle="1" w:styleId="7E70C1EE1739435897030786353D67FA">
    <w:name w:val="7E70C1EE1739435897030786353D67FA"/>
  </w:style>
  <w:style w:type="paragraph" w:customStyle="1" w:styleId="605A0E669BA54148A948A5B2443BEA49">
    <w:name w:val="605A0E669BA54148A948A5B2443BEA49"/>
  </w:style>
  <w:style w:type="paragraph" w:customStyle="1" w:styleId="85898BF040E347DBAFEAD57971C126FC">
    <w:name w:val="85898BF040E347DBAFEAD57971C126FC"/>
  </w:style>
  <w:style w:type="paragraph" w:customStyle="1" w:styleId="99A08648CF5449C7A605429847668F2E">
    <w:name w:val="99A08648CF5449C7A605429847668F2E"/>
  </w:style>
  <w:style w:type="paragraph" w:customStyle="1" w:styleId="8128BCD3C0E4459A9DB2B845A023EE99">
    <w:name w:val="8128BCD3C0E4459A9DB2B845A023EE99"/>
  </w:style>
  <w:style w:type="paragraph" w:customStyle="1" w:styleId="D92C0F38ED5E458690B0DB7D356D3222">
    <w:name w:val="D92C0F38ED5E458690B0DB7D356D3222"/>
  </w:style>
  <w:style w:type="paragraph" w:customStyle="1" w:styleId="951F3D558C3F4FAA93DC4BF5ABD8A239">
    <w:name w:val="951F3D558C3F4FAA93DC4BF5ABD8A239"/>
  </w:style>
  <w:style w:type="paragraph" w:customStyle="1" w:styleId="EED9765514984187A075602C6B2DD767">
    <w:name w:val="EED9765514984187A075602C6B2DD767"/>
  </w:style>
  <w:style w:type="paragraph" w:customStyle="1" w:styleId="400D8543573345A69A0082A313694630">
    <w:name w:val="400D8543573345A69A0082A313694630"/>
  </w:style>
  <w:style w:type="paragraph" w:customStyle="1" w:styleId="F29B9C3F683442CAB8D075B9B2648FBC">
    <w:name w:val="F29B9C3F683442CAB8D075B9B2648FBC"/>
  </w:style>
  <w:style w:type="paragraph" w:customStyle="1" w:styleId="863EC0B3FB1A4442AD912704D44CC2F4">
    <w:name w:val="863EC0B3FB1A4442AD912704D44CC2F4"/>
  </w:style>
  <w:style w:type="paragraph" w:customStyle="1" w:styleId="F4A51EF91B7A4ACDBE3F4C5B177F3EEA">
    <w:name w:val="F4A51EF91B7A4ACDBE3F4C5B177F3EEA"/>
  </w:style>
  <w:style w:type="paragraph" w:customStyle="1" w:styleId="B44B1D4B31FA404FACBC6C2059465C35">
    <w:name w:val="B44B1D4B31FA404FACBC6C2059465C35"/>
  </w:style>
  <w:style w:type="paragraph" w:customStyle="1" w:styleId="195EA22A6F314D4A828F44B57F43ABBB">
    <w:name w:val="195EA22A6F314D4A828F44B57F43ABBB"/>
  </w:style>
  <w:style w:type="paragraph" w:customStyle="1" w:styleId="CFB72A8AE81246E8BCDB0E47B1960BDF">
    <w:name w:val="CFB72A8AE81246E8BCDB0E47B1960BDF"/>
  </w:style>
  <w:style w:type="paragraph" w:customStyle="1" w:styleId="80A69888D7754A1FBE60CD2D65599371">
    <w:name w:val="80A69888D7754A1FBE60CD2D65599371"/>
  </w:style>
  <w:style w:type="paragraph" w:customStyle="1" w:styleId="347A18FAB27445A0ADE8108062D0D041">
    <w:name w:val="347A18FAB27445A0ADE8108062D0D041"/>
  </w:style>
  <w:style w:type="paragraph" w:customStyle="1" w:styleId="89DAF6D88B314EBAA08CFF5CE675B40F">
    <w:name w:val="89DAF6D88B314EBAA08CFF5CE675B40F"/>
  </w:style>
  <w:style w:type="paragraph" w:customStyle="1" w:styleId="696440A2435C4E8298828D144C1A949B">
    <w:name w:val="696440A2435C4E8298828D144C1A949B"/>
  </w:style>
  <w:style w:type="paragraph" w:customStyle="1" w:styleId="03CEE89EA43348CD986100892622F8FB">
    <w:name w:val="03CEE89EA43348CD986100892622F8FB"/>
  </w:style>
  <w:style w:type="paragraph" w:customStyle="1" w:styleId="3EC526692CDB45ADA627F09084683D6B">
    <w:name w:val="3EC526692CDB45ADA627F09084683D6B"/>
  </w:style>
  <w:style w:type="paragraph" w:customStyle="1" w:styleId="BD16CCC8729341739BD8DB09D2C77FE7">
    <w:name w:val="BD16CCC8729341739BD8DB09D2C77FE7"/>
  </w:style>
  <w:style w:type="paragraph" w:customStyle="1" w:styleId="AC0596AAFE6C4B27935FE170E31193DA">
    <w:name w:val="AC0596AAFE6C4B27935FE170E31193DA"/>
  </w:style>
  <w:style w:type="paragraph" w:customStyle="1" w:styleId="56DF678F8A4941048E060478204AC270">
    <w:name w:val="56DF678F8A4941048E060478204AC270"/>
  </w:style>
  <w:style w:type="paragraph" w:customStyle="1" w:styleId="88C1A55003364EF1A5C7C7F405F49769">
    <w:name w:val="88C1A55003364EF1A5C7C7F405F49769"/>
  </w:style>
  <w:style w:type="paragraph" w:customStyle="1" w:styleId="66FA13501CB9407FAFDEE50B6680EBC6">
    <w:name w:val="66FA13501CB9407FAFDEE50B6680EBC6"/>
  </w:style>
  <w:style w:type="paragraph" w:customStyle="1" w:styleId="989EE631F49B4C7293B205D9E9626272">
    <w:name w:val="989EE631F49B4C7293B205D9E9626272"/>
  </w:style>
  <w:style w:type="paragraph" w:customStyle="1" w:styleId="968CBA8A1BDE4D14B75F3EBD01FA95D3">
    <w:name w:val="968CBA8A1BDE4D14B75F3EBD01FA95D3"/>
  </w:style>
  <w:style w:type="paragraph" w:customStyle="1" w:styleId="8CBD299E217D4F7F811B4BD38E9BA930">
    <w:name w:val="8CBD299E217D4F7F811B4BD38E9BA930"/>
  </w:style>
  <w:style w:type="paragraph" w:customStyle="1" w:styleId="C3EFF9EB693C473AB0E9521015455BA3">
    <w:name w:val="C3EFF9EB693C473AB0E9521015455BA3"/>
  </w:style>
  <w:style w:type="paragraph" w:customStyle="1" w:styleId="25377C0C78F94AD08CE6412A2B467147">
    <w:name w:val="25377C0C78F94AD08CE6412A2B467147"/>
  </w:style>
  <w:style w:type="paragraph" w:customStyle="1" w:styleId="FA92A4A5DE504343ACB822CDF4294013">
    <w:name w:val="FA92A4A5DE504343ACB822CDF4294013"/>
  </w:style>
  <w:style w:type="paragraph" w:customStyle="1" w:styleId="5F2A516621654C229BDBA37D3B0F5951">
    <w:name w:val="5F2A516621654C229BDBA37D3B0F5951"/>
  </w:style>
  <w:style w:type="paragraph" w:customStyle="1" w:styleId="67F91A8283CD406E86985EBEACB9C2E7">
    <w:name w:val="67F91A8283CD406E86985EBEACB9C2E7"/>
  </w:style>
  <w:style w:type="paragraph" w:customStyle="1" w:styleId="0677F257794949E79746827B09B657A8">
    <w:name w:val="0677F257794949E79746827B09B657A8"/>
  </w:style>
  <w:style w:type="paragraph" w:customStyle="1" w:styleId="BFBC753A7F45473BBC70ACAD9984D0D7">
    <w:name w:val="BFBC753A7F45473BBC70ACAD9984D0D7"/>
  </w:style>
  <w:style w:type="paragraph" w:customStyle="1" w:styleId="6A62052D1F6F49999725627F4D968A7D">
    <w:name w:val="6A62052D1F6F49999725627F4D968A7D"/>
  </w:style>
  <w:style w:type="paragraph" w:customStyle="1" w:styleId="0C9CD4F87B1646AD95E87621AE0F0D73">
    <w:name w:val="0C9CD4F87B1646AD95E87621AE0F0D73"/>
  </w:style>
  <w:style w:type="paragraph" w:customStyle="1" w:styleId="23BC7B2CDA1E41F0AA0F31550481A094">
    <w:name w:val="23BC7B2CDA1E41F0AA0F31550481A094"/>
  </w:style>
  <w:style w:type="paragraph" w:customStyle="1" w:styleId="2AA26770D6F0427CB36ABE4AF2E8BCF9">
    <w:name w:val="2AA26770D6F0427CB36ABE4AF2E8BCF9"/>
  </w:style>
  <w:style w:type="paragraph" w:customStyle="1" w:styleId="EBBB598166114CE6BB0E15352E89442E">
    <w:name w:val="EBBB598166114CE6BB0E15352E89442E"/>
  </w:style>
  <w:style w:type="paragraph" w:customStyle="1" w:styleId="E305B61306184A09A36C06E1956D69CC">
    <w:name w:val="E305B61306184A09A36C06E1956D69CC"/>
  </w:style>
  <w:style w:type="paragraph" w:customStyle="1" w:styleId="D73AF35DCB6A4C2CA6B58FF600488B20">
    <w:name w:val="D73AF35DCB6A4C2CA6B58FF600488B20"/>
  </w:style>
  <w:style w:type="paragraph" w:customStyle="1" w:styleId="563E12EB8FF144F4AED84147903C015E">
    <w:name w:val="563E12EB8FF144F4AED84147903C015E"/>
  </w:style>
  <w:style w:type="paragraph" w:customStyle="1" w:styleId="CE9F7FD9908544F5999EF09DF78EC267">
    <w:name w:val="CE9F7FD9908544F5999EF09DF78EC267"/>
  </w:style>
  <w:style w:type="paragraph" w:customStyle="1" w:styleId="3D179370CBE84BF4A8DBAA6F635EE3CE">
    <w:name w:val="3D179370CBE84BF4A8DBAA6F635EE3CE"/>
  </w:style>
  <w:style w:type="paragraph" w:customStyle="1" w:styleId="E78D4C373686454EB8F09B5B01954F98">
    <w:name w:val="E78D4C373686454EB8F09B5B01954F98"/>
  </w:style>
  <w:style w:type="paragraph" w:customStyle="1" w:styleId="3A2DF45AF4344318811937A2E6E281DC">
    <w:name w:val="3A2DF45AF4344318811937A2E6E281DC"/>
  </w:style>
  <w:style w:type="paragraph" w:customStyle="1" w:styleId="49A966D413E1458FA2E3B23B4064497D">
    <w:name w:val="49A966D413E1458FA2E3B23B4064497D"/>
  </w:style>
  <w:style w:type="paragraph" w:customStyle="1" w:styleId="48075E75CA0440BF97D79AE83A12BEAF">
    <w:name w:val="48075E75CA0440BF97D79AE83A12BEAF"/>
  </w:style>
  <w:style w:type="paragraph" w:customStyle="1" w:styleId="527A360E14C44AD681D83D2F79F16790">
    <w:name w:val="527A360E14C44AD681D83D2F79F16790"/>
  </w:style>
  <w:style w:type="paragraph" w:customStyle="1" w:styleId="A5F3512BBEA34F7C885EDF1F5B0F5402">
    <w:name w:val="A5F3512BBEA34F7C885EDF1F5B0F5402"/>
  </w:style>
  <w:style w:type="paragraph" w:customStyle="1" w:styleId="973259749186462FBCF2C6BF6A0A8C01">
    <w:name w:val="973259749186462FBCF2C6BF6A0A8C01"/>
  </w:style>
  <w:style w:type="paragraph" w:customStyle="1" w:styleId="954449E6D0C1434CB4257ECB989C6A7A">
    <w:name w:val="954449E6D0C1434CB4257ECB989C6A7A"/>
  </w:style>
  <w:style w:type="paragraph" w:customStyle="1" w:styleId="EE632EF46C0546B18AB7755715F7D962">
    <w:name w:val="EE632EF46C0546B18AB7755715F7D962"/>
  </w:style>
  <w:style w:type="paragraph" w:customStyle="1" w:styleId="B9E1B6CAD0B54A68AA031DE19B1937E8">
    <w:name w:val="B9E1B6CAD0B54A68AA031DE19B1937E8"/>
  </w:style>
  <w:style w:type="paragraph" w:customStyle="1" w:styleId="E7CE12DADA684F66BAF2405FE0904E82">
    <w:name w:val="E7CE12DADA684F66BAF2405FE0904E82"/>
  </w:style>
  <w:style w:type="paragraph" w:customStyle="1" w:styleId="359681C3F9924FFF85A1F8BB1E365728">
    <w:name w:val="359681C3F9924FFF85A1F8BB1E365728"/>
  </w:style>
  <w:style w:type="paragraph" w:customStyle="1" w:styleId="DA94BB5220C144FA9134B02FB5509DD6">
    <w:name w:val="DA94BB5220C144FA9134B02FB5509DD6"/>
  </w:style>
  <w:style w:type="paragraph" w:customStyle="1" w:styleId="13094F43526A42F5987B1F2832068014">
    <w:name w:val="13094F43526A42F5987B1F2832068014"/>
  </w:style>
  <w:style w:type="paragraph" w:customStyle="1" w:styleId="48812DFBEB8843DD8F4FAE5987F2455A">
    <w:name w:val="48812DFBEB8843DD8F4FAE5987F2455A"/>
  </w:style>
  <w:style w:type="paragraph" w:customStyle="1" w:styleId="7045AD650ECC4116AA84D1ED3210EBC7">
    <w:name w:val="7045AD650ECC4116AA84D1ED3210EBC7"/>
  </w:style>
  <w:style w:type="paragraph" w:customStyle="1" w:styleId="FFE090C16B93404188B56C6477AEC148">
    <w:name w:val="FFE090C16B93404188B56C6477AEC148"/>
  </w:style>
  <w:style w:type="paragraph" w:customStyle="1" w:styleId="4B892B96D5434154BC82F417C80DB252">
    <w:name w:val="4B892B96D5434154BC82F417C80DB252"/>
  </w:style>
  <w:style w:type="paragraph" w:customStyle="1" w:styleId="1A1D521785F84D19AFBC49929EC2DBE6">
    <w:name w:val="1A1D521785F84D19AFBC49929EC2DBE6"/>
  </w:style>
  <w:style w:type="paragraph" w:customStyle="1" w:styleId="BC7078197C804FBD9198BE97A3DF10CE">
    <w:name w:val="BC7078197C804FBD9198BE97A3DF10CE"/>
  </w:style>
  <w:style w:type="paragraph" w:customStyle="1" w:styleId="E2C3343995FD4D77833E84345E6204F5">
    <w:name w:val="E2C3343995FD4D77833E84345E6204F5"/>
  </w:style>
  <w:style w:type="paragraph" w:customStyle="1" w:styleId="F876496CCEE346C4B04E15757B54DA7B">
    <w:name w:val="F876496CCEE346C4B04E15757B54DA7B"/>
  </w:style>
  <w:style w:type="paragraph" w:customStyle="1" w:styleId="30CB3A7D252D4B4C889D779E810C0110">
    <w:name w:val="30CB3A7D252D4B4C889D779E810C0110"/>
  </w:style>
  <w:style w:type="paragraph" w:customStyle="1" w:styleId="7FCB4AE2618F400AB077AE270143EFCE">
    <w:name w:val="7FCB4AE2618F400AB077AE270143EFCE"/>
  </w:style>
  <w:style w:type="paragraph" w:customStyle="1" w:styleId="134B32D0047F4B7FBF4569D7CBF124E3">
    <w:name w:val="134B32D0047F4B7FBF4569D7CBF124E3"/>
  </w:style>
  <w:style w:type="paragraph" w:customStyle="1" w:styleId="53059D73B99C466580A6CBBBC16D889F">
    <w:name w:val="53059D73B99C466580A6CBBBC16D889F"/>
  </w:style>
  <w:style w:type="paragraph" w:customStyle="1" w:styleId="707C2DB506A94654AA921B31CD81A5B2">
    <w:name w:val="707C2DB506A94654AA921B31CD81A5B2"/>
  </w:style>
  <w:style w:type="paragraph" w:customStyle="1" w:styleId="0EDD34BE1ADC41E09EAAF502933E1E6C">
    <w:name w:val="0EDD34BE1ADC41E09EAAF502933E1E6C"/>
  </w:style>
  <w:style w:type="paragraph" w:customStyle="1" w:styleId="9438E3B1C5414695887E14573A9755F3">
    <w:name w:val="9438E3B1C5414695887E14573A9755F3"/>
  </w:style>
  <w:style w:type="paragraph" w:customStyle="1" w:styleId="8D5D810F16F94D40ACF3012B688AAB60">
    <w:name w:val="8D5D810F16F94D40ACF3012B688AAB60"/>
  </w:style>
  <w:style w:type="paragraph" w:customStyle="1" w:styleId="5A6772B937874696B2C603FF7AEBD130">
    <w:name w:val="5A6772B937874696B2C603FF7AEBD130"/>
  </w:style>
  <w:style w:type="paragraph" w:customStyle="1" w:styleId="3A0B2D362CC543A2A0DA66ADDF8DFCAA">
    <w:name w:val="3A0B2D362CC543A2A0DA66ADDF8DFCAA"/>
  </w:style>
  <w:style w:type="paragraph" w:customStyle="1" w:styleId="8B0DFB864CFF42959FE07126F1CA0D5E">
    <w:name w:val="8B0DFB864CFF42959FE07126F1CA0D5E"/>
  </w:style>
  <w:style w:type="paragraph" w:customStyle="1" w:styleId="6E9999CE46204BA6867186E4B0F1A2D6">
    <w:name w:val="6E9999CE46204BA6867186E4B0F1A2D6"/>
  </w:style>
  <w:style w:type="paragraph" w:customStyle="1" w:styleId="E7C4C0A02F7841418839C0D5BF106E3C">
    <w:name w:val="E7C4C0A02F7841418839C0D5BF106E3C"/>
  </w:style>
  <w:style w:type="paragraph" w:customStyle="1" w:styleId="7806E03603E34D328B03418DBDCECFA0">
    <w:name w:val="7806E03603E34D328B03418DBDCECFA0"/>
  </w:style>
  <w:style w:type="paragraph" w:customStyle="1" w:styleId="6614993B24664B37B83E9C4084B56046">
    <w:name w:val="6614993B24664B37B83E9C4084B56046"/>
  </w:style>
  <w:style w:type="paragraph" w:customStyle="1" w:styleId="BD117E3A70E7425DBE071D10E61EE6E9">
    <w:name w:val="BD117E3A70E7425DBE071D10E61EE6E9"/>
  </w:style>
  <w:style w:type="paragraph" w:customStyle="1" w:styleId="5D12ED88947C450EB426AF93931DAA42">
    <w:name w:val="5D12ED88947C450EB426AF93931DAA42"/>
  </w:style>
  <w:style w:type="paragraph" w:customStyle="1" w:styleId="48BAFAA7E3BA40DBB94DDAE07A268713">
    <w:name w:val="48BAFAA7E3BA40DBB94DDAE07A268713"/>
  </w:style>
  <w:style w:type="paragraph" w:customStyle="1" w:styleId="CC12E5EBF5CE4C8E8581F7A2A9EA52C1">
    <w:name w:val="CC12E5EBF5CE4C8E8581F7A2A9EA52C1"/>
  </w:style>
  <w:style w:type="paragraph" w:customStyle="1" w:styleId="55C115FCEE10472790606FC345154EE7">
    <w:name w:val="55C115FCEE10472790606FC345154EE7"/>
  </w:style>
  <w:style w:type="paragraph" w:customStyle="1" w:styleId="303CF430821A4FECA6C48EC6FD7A5D83">
    <w:name w:val="303CF430821A4FECA6C48EC6FD7A5D83"/>
  </w:style>
  <w:style w:type="paragraph" w:customStyle="1" w:styleId="0E2FB7A0C49D4EA7BEE60E0D709D4257">
    <w:name w:val="0E2FB7A0C49D4EA7BEE60E0D709D4257"/>
  </w:style>
  <w:style w:type="paragraph" w:customStyle="1" w:styleId="5BE8527E3B284CB9AEFF54371B3227AF">
    <w:name w:val="5BE8527E3B284CB9AEFF54371B3227AF"/>
  </w:style>
  <w:style w:type="paragraph" w:customStyle="1" w:styleId="C88F1D575FFF4CEF85B2A8AB51CB9E82">
    <w:name w:val="C88F1D575FFF4CEF85B2A8AB51CB9E82"/>
  </w:style>
  <w:style w:type="paragraph" w:customStyle="1" w:styleId="E93836DB0F604F3182F0DA0BC556291D">
    <w:name w:val="E93836DB0F604F3182F0DA0BC556291D"/>
  </w:style>
  <w:style w:type="paragraph" w:customStyle="1" w:styleId="7C05225F49224121A30CB152CA005ACB">
    <w:name w:val="7C05225F49224121A30CB152CA005ACB"/>
  </w:style>
  <w:style w:type="paragraph" w:customStyle="1" w:styleId="EC9D1526791245488C597F6CC7B94711">
    <w:name w:val="EC9D1526791245488C597F6CC7B94711"/>
  </w:style>
  <w:style w:type="paragraph" w:customStyle="1" w:styleId="7079B78B751C48708A8D33B62BBCF2F9">
    <w:name w:val="7079B78B751C48708A8D33B62BBCF2F9"/>
  </w:style>
  <w:style w:type="paragraph" w:customStyle="1" w:styleId="ABC3A03486544ECEAB5F3F9E2A6E8919">
    <w:name w:val="ABC3A03486544ECEAB5F3F9E2A6E8919"/>
  </w:style>
  <w:style w:type="paragraph" w:customStyle="1" w:styleId="55F0238FE0DB4B399566A193477CE889">
    <w:name w:val="55F0238FE0DB4B399566A193477CE889"/>
  </w:style>
  <w:style w:type="paragraph" w:customStyle="1" w:styleId="9CC82A5A1C1A459B9D22F157E671C030">
    <w:name w:val="9CC82A5A1C1A459B9D22F157E671C030"/>
  </w:style>
  <w:style w:type="paragraph" w:customStyle="1" w:styleId="602C8501989E4509B34E8923E41F3D44">
    <w:name w:val="602C8501989E4509B34E8923E41F3D44"/>
  </w:style>
  <w:style w:type="paragraph" w:customStyle="1" w:styleId="B551DCCDEE974FF6A5989ECFE1B04D23">
    <w:name w:val="B551DCCDEE974FF6A5989ECFE1B04D23"/>
  </w:style>
  <w:style w:type="paragraph" w:customStyle="1" w:styleId="B497B3F7593F42358FB5AC9630079FC6">
    <w:name w:val="B497B3F7593F42358FB5AC9630079FC6"/>
  </w:style>
  <w:style w:type="paragraph" w:customStyle="1" w:styleId="6232FBD62E0B4C939D3C5B57CE200AD0">
    <w:name w:val="6232FBD62E0B4C939D3C5B57CE200AD0"/>
  </w:style>
  <w:style w:type="paragraph" w:customStyle="1" w:styleId="CE29E0FE2DD44273B1301278582584A5">
    <w:name w:val="CE29E0FE2DD44273B1301278582584A5"/>
  </w:style>
  <w:style w:type="paragraph" w:customStyle="1" w:styleId="819614223FFD474398FB7ED63A8882D9">
    <w:name w:val="819614223FFD474398FB7ED63A8882D9"/>
  </w:style>
  <w:style w:type="paragraph" w:customStyle="1" w:styleId="5580D272C3BC452CB1620E3D60F5235D">
    <w:name w:val="5580D272C3BC452CB1620E3D60F5235D"/>
  </w:style>
  <w:style w:type="paragraph" w:customStyle="1" w:styleId="C9A3A3448BA9424FB45578777734E2A2">
    <w:name w:val="C9A3A3448BA9424FB45578777734E2A2"/>
  </w:style>
  <w:style w:type="paragraph" w:customStyle="1" w:styleId="8B06E341787A4F669D59DB35936DF883">
    <w:name w:val="8B06E341787A4F669D59DB35936DF883"/>
  </w:style>
  <w:style w:type="paragraph" w:customStyle="1" w:styleId="F55EF003CACE47349B68FFAA3F262132">
    <w:name w:val="F55EF003CACE47349B68FFAA3F262132"/>
  </w:style>
  <w:style w:type="paragraph" w:customStyle="1" w:styleId="89E14B5CED4C475BB0FFB240F737B610">
    <w:name w:val="89E14B5CED4C475BB0FFB240F737B610"/>
  </w:style>
  <w:style w:type="paragraph" w:customStyle="1" w:styleId="B0F3C2DA09F145359E62F1994288E277">
    <w:name w:val="B0F3C2DA09F145359E62F1994288E277"/>
  </w:style>
  <w:style w:type="paragraph" w:customStyle="1" w:styleId="DC0353294B884DDA9D6F8A26D994D7B5">
    <w:name w:val="DC0353294B884DDA9D6F8A26D994D7B5"/>
  </w:style>
  <w:style w:type="paragraph" w:customStyle="1" w:styleId="7CABBF6DF402434DBF90C8E3C931CEE8">
    <w:name w:val="7CABBF6DF402434DBF90C8E3C931CEE8"/>
  </w:style>
  <w:style w:type="paragraph" w:customStyle="1" w:styleId="519A589E21C44D958B125A578767E0FF">
    <w:name w:val="519A589E21C44D958B125A578767E0FF"/>
  </w:style>
  <w:style w:type="paragraph" w:customStyle="1" w:styleId="4EE318D3CB3540FA97CBF736432E5230">
    <w:name w:val="4EE318D3CB3540FA97CBF736432E5230"/>
  </w:style>
  <w:style w:type="paragraph" w:customStyle="1" w:styleId="924C833204D946D4AC7BA1E8A8A60584">
    <w:name w:val="924C833204D946D4AC7BA1E8A8A60584"/>
  </w:style>
  <w:style w:type="paragraph" w:customStyle="1" w:styleId="037C04401F704C7CA6E6A87BC0AD518C">
    <w:name w:val="037C04401F704C7CA6E6A87BC0AD518C"/>
  </w:style>
  <w:style w:type="paragraph" w:customStyle="1" w:styleId="88C4C4CA4D4C42E8B4C002EA434D7CDE">
    <w:name w:val="88C4C4CA4D4C42E8B4C002EA434D7CDE"/>
  </w:style>
  <w:style w:type="paragraph" w:customStyle="1" w:styleId="BCDF0CB6404D4367957EB3DB5C9AF597">
    <w:name w:val="BCDF0CB6404D4367957EB3DB5C9AF597"/>
  </w:style>
  <w:style w:type="paragraph" w:customStyle="1" w:styleId="9F49646AF30F4A2E9690B10C7454B3CF">
    <w:name w:val="9F49646AF30F4A2E9690B10C7454B3CF"/>
  </w:style>
  <w:style w:type="paragraph" w:customStyle="1" w:styleId="CA6B8EDFCD524DE8B34FFBB110631DFA">
    <w:name w:val="CA6B8EDFCD524DE8B34FFBB110631DFA"/>
  </w:style>
  <w:style w:type="paragraph" w:customStyle="1" w:styleId="46DA35AAD9654240B71FD43C051FA32D">
    <w:name w:val="46DA35AAD9654240B71FD43C051FA32D"/>
  </w:style>
  <w:style w:type="paragraph" w:customStyle="1" w:styleId="4BDE39FE43A342E4AC20E27D98023A8C">
    <w:name w:val="4BDE39FE43A342E4AC20E27D98023A8C"/>
  </w:style>
  <w:style w:type="paragraph" w:customStyle="1" w:styleId="5A1447B94C12439B9CD49E2311097053">
    <w:name w:val="5A1447B94C12439B9CD49E2311097053"/>
  </w:style>
  <w:style w:type="paragraph" w:customStyle="1" w:styleId="1F97B08548874EACB4211020AFA11A09">
    <w:name w:val="1F97B08548874EACB4211020AFA11A09"/>
  </w:style>
  <w:style w:type="paragraph" w:customStyle="1" w:styleId="15A5D02C9FAE47E8AD72842E228A4B92">
    <w:name w:val="15A5D02C9FAE47E8AD72842E228A4B92"/>
  </w:style>
  <w:style w:type="paragraph" w:customStyle="1" w:styleId="75D29CDDFE724D3CB3F3C503E845F3AE">
    <w:name w:val="75D29CDDFE724D3CB3F3C503E845F3AE"/>
  </w:style>
  <w:style w:type="paragraph" w:customStyle="1" w:styleId="C02EFB6B7A6541298D131E27A8C39EAC">
    <w:name w:val="C02EFB6B7A6541298D131E27A8C39EAC"/>
  </w:style>
  <w:style w:type="paragraph" w:customStyle="1" w:styleId="1F28F4ECF9AE4DA6BC8A2976382262B2">
    <w:name w:val="1F28F4ECF9AE4DA6BC8A2976382262B2"/>
  </w:style>
  <w:style w:type="paragraph" w:customStyle="1" w:styleId="CA13D6EB005A4889873FE87D2B8AE67F">
    <w:name w:val="CA13D6EB005A4889873FE87D2B8AE67F"/>
  </w:style>
  <w:style w:type="paragraph" w:customStyle="1" w:styleId="B6808B9DB0D94414ACF091FBF6E7A037">
    <w:name w:val="B6808B9DB0D94414ACF091FBF6E7A037"/>
  </w:style>
  <w:style w:type="paragraph" w:customStyle="1" w:styleId="8FA03D488B8C4CF383832D97E253E066">
    <w:name w:val="8FA03D488B8C4CF383832D97E253E066"/>
  </w:style>
  <w:style w:type="paragraph" w:customStyle="1" w:styleId="5698D78CB242435F9E9A77A022C9BB52">
    <w:name w:val="5698D78CB242435F9E9A77A022C9BB52"/>
  </w:style>
  <w:style w:type="paragraph" w:customStyle="1" w:styleId="00B37CCA62EB4189A738846F501F4CE5">
    <w:name w:val="00B37CCA62EB4189A738846F501F4CE5"/>
  </w:style>
  <w:style w:type="paragraph" w:customStyle="1" w:styleId="9D48F8EE41234211AA8C10BFA2B0ADF0">
    <w:name w:val="9D48F8EE41234211AA8C10BFA2B0ADF0"/>
  </w:style>
  <w:style w:type="paragraph" w:customStyle="1" w:styleId="BC8155149E75490C9EF70D45AA1F9C17">
    <w:name w:val="BC8155149E75490C9EF70D45AA1F9C17"/>
  </w:style>
  <w:style w:type="paragraph" w:customStyle="1" w:styleId="0301811233D947B7A1896317DF15C2B6">
    <w:name w:val="0301811233D947B7A1896317DF15C2B6"/>
  </w:style>
  <w:style w:type="paragraph" w:customStyle="1" w:styleId="1D8B5D59300F471E8C378B3446FF6DD5">
    <w:name w:val="1D8B5D59300F471E8C378B3446FF6DD5"/>
  </w:style>
  <w:style w:type="paragraph" w:customStyle="1" w:styleId="75BE215667CB448297EA89280F1343CE">
    <w:name w:val="75BE215667CB448297EA89280F1343CE"/>
  </w:style>
  <w:style w:type="paragraph" w:customStyle="1" w:styleId="4681BC4C966E410A918AD0B9E84B3B1F">
    <w:name w:val="4681BC4C966E410A918AD0B9E84B3B1F"/>
  </w:style>
  <w:style w:type="paragraph" w:customStyle="1" w:styleId="1628D4E40DF8415190956D127200A1AA">
    <w:name w:val="1628D4E40DF8415190956D127200A1AA"/>
  </w:style>
  <w:style w:type="paragraph" w:customStyle="1" w:styleId="AE50F135E8184228AACADB75C5381E4D">
    <w:name w:val="AE50F135E8184228AACADB75C5381E4D"/>
  </w:style>
  <w:style w:type="paragraph" w:customStyle="1" w:styleId="2B4591C95C4849CF96FAC7D4F79E254B">
    <w:name w:val="2B4591C95C4849CF96FAC7D4F79E254B"/>
  </w:style>
  <w:style w:type="paragraph" w:customStyle="1" w:styleId="337DA6556B80421595C464DE6835839D">
    <w:name w:val="337DA6556B80421595C464DE6835839D"/>
  </w:style>
  <w:style w:type="paragraph" w:customStyle="1" w:styleId="C32B396779F14418B24C58CC5BFA3629">
    <w:name w:val="C32B396779F14418B24C58CC5BFA3629"/>
  </w:style>
  <w:style w:type="paragraph" w:customStyle="1" w:styleId="7CAEB0332660400E9807E212ABD44918">
    <w:name w:val="7CAEB0332660400E9807E212ABD44918"/>
  </w:style>
  <w:style w:type="paragraph" w:customStyle="1" w:styleId="1C7D918E62D1440EBFDA8F1C147CCA02">
    <w:name w:val="1C7D918E62D1440EBFDA8F1C147CCA02"/>
  </w:style>
  <w:style w:type="paragraph" w:customStyle="1" w:styleId="D4D01FCFFD0D4662BB27FC0230925F55">
    <w:name w:val="D4D01FCFFD0D4662BB27FC0230925F55"/>
  </w:style>
  <w:style w:type="paragraph" w:customStyle="1" w:styleId="5AF1BF2F8D434C48BAE55067D22902F8">
    <w:name w:val="5AF1BF2F8D434C48BAE55067D22902F8"/>
  </w:style>
  <w:style w:type="paragraph" w:customStyle="1" w:styleId="E5D5D9FFE517459A997019E2DD3BA360">
    <w:name w:val="E5D5D9FFE517459A997019E2DD3BA360"/>
  </w:style>
  <w:style w:type="paragraph" w:customStyle="1" w:styleId="AD77BB29C5EC4B8B8067166816593322">
    <w:name w:val="AD77BB29C5EC4B8B8067166816593322"/>
  </w:style>
  <w:style w:type="paragraph" w:customStyle="1" w:styleId="24B4C08F630A4A66BA1062E835A62908">
    <w:name w:val="24B4C08F630A4A66BA1062E835A62908"/>
  </w:style>
  <w:style w:type="paragraph" w:customStyle="1" w:styleId="46F1C8120AF5423F859C9F3686A60593">
    <w:name w:val="46F1C8120AF5423F859C9F3686A60593"/>
  </w:style>
  <w:style w:type="paragraph" w:customStyle="1" w:styleId="4FF488994C654740905FE35354A3B139">
    <w:name w:val="4FF488994C654740905FE35354A3B139"/>
  </w:style>
  <w:style w:type="paragraph" w:customStyle="1" w:styleId="9676EE76FFC34E48B410700E801AE63D">
    <w:name w:val="9676EE76FFC34E48B410700E801AE63D"/>
  </w:style>
  <w:style w:type="paragraph" w:customStyle="1" w:styleId="D854F0906F754CD890423D1EE9F36FF5">
    <w:name w:val="D854F0906F754CD890423D1EE9F36FF5"/>
  </w:style>
  <w:style w:type="paragraph" w:customStyle="1" w:styleId="513AC4F567E045C0929DDD89779AA598">
    <w:name w:val="513AC4F567E045C0929DDD89779AA598"/>
  </w:style>
  <w:style w:type="paragraph" w:customStyle="1" w:styleId="F81BBF6FCAC143BF93D12B6C7D62A78D">
    <w:name w:val="F81BBF6FCAC143BF93D12B6C7D62A78D"/>
  </w:style>
  <w:style w:type="paragraph" w:customStyle="1" w:styleId="FA1061FA3E3B453CBCEBEDC78F9D11F0">
    <w:name w:val="FA1061FA3E3B453CBCEBEDC78F9D11F0"/>
  </w:style>
  <w:style w:type="paragraph" w:customStyle="1" w:styleId="00885C62C9894252927F3A41941C4EEB">
    <w:name w:val="00885C62C9894252927F3A41941C4EEB"/>
  </w:style>
  <w:style w:type="paragraph" w:customStyle="1" w:styleId="D473FA0B60A44AF0BE00D8C50D22BE35">
    <w:name w:val="D473FA0B60A44AF0BE00D8C50D22BE35"/>
  </w:style>
  <w:style w:type="paragraph" w:customStyle="1" w:styleId="3F68F2E513304F78BEE8AA35E27E16D9">
    <w:name w:val="3F68F2E513304F78BEE8AA35E27E16D9"/>
  </w:style>
  <w:style w:type="paragraph" w:customStyle="1" w:styleId="4CEDD624DA914349A36C283FEC6397FB">
    <w:name w:val="4CEDD624DA914349A36C283FEC6397FB"/>
  </w:style>
  <w:style w:type="paragraph" w:customStyle="1" w:styleId="085BC931121346A7B91D0F644C6F47F1">
    <w:name w:val="085BC931121346A7B91D0F644C6F47F1"/>
  </w:style>
  <w:style w:type="paragraph" w:customStyle="1" w:styleId="B420A75E8EFC41BD8A13E5F1F08CEA6A">
    <w:name w:val="B420A75E8EFC41BD8A13E5F1F08CEA6A"/>
  </w:style>
  <w:style w:type="paragraph" w:customStyle="1" w:styleId="A03BA8FFE853474E9C9F5647825F7474">
    <w:name w:val="A03BA8FFE853474E9C9F5647825F7474"/>
  </w:style>
  <w:style w:type="paragraph" w:customStyle="1" w:styleId="C2348B1C7979435EA0D4A8EAF1286C16">
    <w:name w:val="C2348B1C7979435EA0D4A8EAF1286C16"/>
  </w:style>
  <w:style w:type="paragraph" w:customStyle="1" w:styleId="C874794B54F944B4A32556C1D2A3B590">
    <w:name w:val="C874794B54F944B4A32556C1D2A3B590"/>
  </w:style>
  <w:style w:type="paragraph" w:customStyle="1" w:styleId="783F07C1C0974BF28D5590369A07678A">
    <w:name w:val="783F07C1C0974BF28D5590369A07678A"/>
  </w:style>
  <w:style w:type="paragraph" w:customStyle="1" w:styleId="11F68422F8E949BEB3154B5B46D35F6F">
    <w:name w:val="11F68422F8E949BEB3154B5B46D35F6F"/>
  </w:style>
  <w:style w:type="paragraph" w:customStyle="1" w:styleId="934F7D2B42934E47BF770DEFF980EFCB">
    <w:name w:val="934F7D2B42934E47BF770DEFF980EFCB"/>
  </w:style>
  <w:style w:type="paragraph" w:customStyle="1" w:styleId="E130FD28C8014D699063C298090531DB">
    <w:name w:val="E130FD28C8014D699063C298090531DB"/>
  </w:style>
  <w:style w:type="paragraph" w:customStyle="1" w:styleId="71FC92A08BC9443BA5120FCB6A22CAEF">
    <w:name w:val="71FC92A08BC9443BA5120FCB6A22CAEF"/>
  </w:style>
  <w:style w:type="paragraph" w:customStyle="1" w:styleId="957ECE7536A74FE8B939F564CD701F5F">
    <w:name w:val="957ECE7536A74FE8B939F564CD701F5F"/>
  </w:style>
  <w:style w:type="paragraph" w:customStyle="1" w:styleId="7E674F631B1249579ABA4019E4B501B8">
    <w:name w:val="7E674F631B1249579ABA4019E4B501B8"/>
  </w:style>
  <w:style w:type="paragraph" w:customStyle="1" w:styleId="DF341F8700E64B6DAED30894BF17ADFB">
    <w:name w:val="DF341F8700E64B6DAED30894BF17ADFB"/>
  </w:style>
  <w:style w:type="paragraph" w:customStyle="1" w:styleId="5B98346782664D7C945500DA898DF44E">
    <w:name w:val="5B98346782664D7C945500DA898DF44E"/>
  </w:style>
  <w:style w:type="paragraph" w:customStyle="1" w:styleId="861D22646C3B462C8506DAD709FA3AC5">
    <w:name w:val="861D22646C3B462C8506DAD709FA3AC5"/>
  </w:style>
  <w:style w:type="paragraph" w:customStyle="1" w:styleId="D55468415BDE4EB2BFB813D89E5254FE">
    <w:name w:val="D55468415BDE4EB2BFB813D89E5254FE"/>
  </w:style>
  <w:style w:type="paragraph" w:customStyle="1" w:styleId="A28BE3DD586D4719BD61FED4CE3E4342">
    <w:name w:val="A28BE3DD586D4719BD61FED4CE3E4342"/>
  </w:style>
  <w:style w:type="paragraph" w:customStyle="1" w:styleId="8D720022AF254F6EA4A5EF9CEB8223A1">
    <w:name w:val="8D720022AF254F6EA4A5EF9CEB8223A1"/>
  </w:style>
  <w:style w:type="paragraph" w:customStyle="1" w:styleId="F66B74FA0EEC47748E423E1D0353652A">
    <w:name w:val="F66B74FA0EEC47748E423E1D0353652A"/>
  </w:style>
  <w:style w:type="paragraph" w:customStyle="1" w:styleId="00AC219F306646E299FBE0FE68D6DFB9">
    <w:name w:val="00AC219F306646E299FBE0FE68D6DFB9"/>
  </w:style>
  <w:style w:type="paragraph" w:customStyle="1" w:styleId="AF04CFA4F00B40A18019249E2185D4FD">
    <w:name w:val="AF04CFA4F00B40A18019249E2185D4FD"/>
  </w:style>
  <w:style w:type="paragraph" w:customStyle="1" w:styleId="E5F4251CACDB4253986CCAD57C215A4E">
    <w:name w:val="E5F4251CACDB4253986CCAD57C215A4E"/>
  </w:style>
  <w:style w:type="paragraph" w:customStyle="1" w:styleId="59121285E2BE4B119C26A2A080C5A39D">
    <w:name w:val="59121285E2BE4B119C26A2A080C5A39D"/>
  </w:style>
  <w:style w:type="paragraph" w:customStyle="1" w:styleId="64E533217C0145E59D580C42A2DF027D">
    <w:name w:val="64E533217C0145E59D580C42A2DF027D"/>
  </w:style>
  <w:style w:type="paragraph" w:customStyle="1" w:styleId="0DA6F31594B04F14B4B836F0041E2775">
    <w:name w:val="0DA6F31594B04F14B4B836F0041E2775"/>
  </w:style>
  <w:style w:type="paragraph" w:customStyle="1" w:styleId="ECEAF03DBD264900ADBACACD8F6D457E">
    <w:name w:val="ECEAF03DBD264900ADBACACD8F6D457E"/>
  </w:style>
  <w:style w:type="paragraph" w:customStyle="1" w:styleId="2F896AEB1AFE4A10A5E4E407DB7819FE">
    <w:name w:val="2F896AEB1AFE4A10A5E4E407DB7819FE"/>
  </w:style>
  <w:style w:type="paragraph" w:customStyle="1" w:styleId="F5AF281101A84C088E4EB32CAE750035">
    <w:name w:val="F5AF281101A84C088E4EB32CAE750035"/>
  </w:style>
  <w:style w:type="paragraph" w:customStyle="1" w:styleId="F66F84B4CDDC48309CCA04F4100699B6">
    <w:name w:val="F66F84B4CDDC48309CCA04F4100699B6"/>
  </w:style>
  <w:style w:type="paragraph" w:customStyle="1" w:styleId="E965436080AE4092BD7920595F0C2911">
    <w:name w:val="E965436080AE4092BD7920595F0C2911"/>
  </w:style>
  <w:style w:type="paragraph" w:customStyle="1" w:styleId="834B787FF4DC4A0DA17D97A1BD926DDB">
    <w:name w:val="834B787FF4DC4A0DA17D97A1BD926DDB"/>
  </w:style>
  <w:style w:type="paragraph" w:customStyle="1" w:styleId="3A32B2C12AB54BF989E1A917ED7F5E29">
    <w:name w:val="3A32B2C12AB54BF989E1A917ED7F5E29"/>
  </w:style>
  <w:style w:type="paragraph" w:customStyle="1" w:styleId="03059D72DA56425A8D2188765BE3E5D9">
    <w:name w:val="03059D72DA56425A8D2188765BE3E5D9"/>
  </w:style>
  <w:style w:type="paragraph" w:customStyle="1" w:styleId="AE47110CD30D4ADE9F387EF2EC588DCB">
    <w:name w:val="AE47110CD30D4ADE9F387EF2EC588DCB"/>
  </w:style>
  <w:style w:type="paragraph" w:customStyle="1" w:styleId="F1F47995533348DBA471B79A4DA2C543">
    <w:name w:val="F1F47995533348DBA471B79A4DA2C543"/>
  </w:style>
  <w:style w:type="paragraph" w:customStyle="1" w:styleId="2D5664C9583B45C6B451107AF9999F74">
    <w:name w:val="2D5664C9583B45C6B451107AF9999F74"/>
  </w:style>
  <w:style w:type="paragraph" w:customStyle="1" w:styleId="AE164E43963D418C9B77225E2C00C4A4">
    <w:name w:val="AE164E43963D418C9B77225E2C00C4A4"/>
  </w:style>
  <w:style w:type="paragraph" w:customStyle="1" w:styleId="A28843B70D734821914F453A74F9E97E">
    <w:name w:val="A28843B70D734821914F453A74F9E97E"/>
  </w:style>
  <w:style w:type="paragraph" w:customStyle="1" w:styleId="F60A99E3C3E64A90BB7188BAFA30579C">
    <w:name w:val="F60A99E3C3E64A90BB7188BAFA30579C"/>
  </w:style>
  <w:style w:type="paragraph" w:customStyle="1" w:styleId="52F3CFF7E22A43C7A25FFCB5DC873808">
    <w:name w:val="52F3CFF7E22A43C7A25FFCB5DC873808"/>
  </w:style>
  <w:style w:type="paragraph" w:customStyle="1" w:styleId="C5D4AC05E1924C70804FA3D368577325">
    <w:name w:val="C5D4AC05E1924C70804FA3D368577325"/>
  </w:style>
  <w:style w:type="paragraph" w:customStyle="1" w:styleId="0CE3FEB147AC42B7AF6815CDEAC49D7B">
    <w:name w:val="0CE3FEB147AC42B7AF6815CDEAC49D7B"/>
  </w:style>
  <w:style w:type="paragraph" w:customStyle="1" w:styleId="7D526B0EF89B4AAF8713CD5247CB6B19">
    <w:name w:val="7D526B0EF89B4AAF8713CD5247CB6B19"/>
  </w:style>
  <w:style w:type="paragraph" w:customStyle="1" w:styleId="296B80404B384A8799C21C2B779CF2F4">
    <w:name w:val="296B80404B384A8799C21C2B779CF2F4"/>
  </w:style>
  <w:style w:type="paragraph" w:customStyle="1" w:styleId="02011FEB45B1402CA758F911FA172D41">
    <w:name w:val="02011FEB45B1402CA758F911FA172D41"/>
  </w:style>
  <w:style w:type="paragraph" w:customStyle="1" w:styleId="2CF2A636449D449CA2CA6596CE86CE0F">
    <w:name w:val="2CF2A636449D449CA2CA6596CE86CE0F"/>
  </w:style>
  <w:style w:type="paragraph" w:customStyle="1" w:styleId="BBCEC6F2BFEF4468A3CBAB8F3D6F778D">
    <w:name w:val="BBCEC6F2BFEF4468A3CBAB8F3D6F778D"/>
  </w:style>
  <w:style w:type="paragraph" w:customStyle="1" w:styleId="C65A791828D14BC48939EC5E7617293C">
    <w:name w:val="C65A791828D14BC48939EC5E7617293C"/>
  </w:style>
  <w:style w:type="paragraph" w:customStyle="1" w:styleId="90AC66463C8F4732AABC7978744F23D0">
    <w:name w:val="90AC66463C8F4732AABC7978744F23D0"/>
  </w:style>
  <w:style w:type="paragraph" w:customStyle="1" w:styleId="2AF3E67D9FBA481F93C42DABF49E88F4">
    <w:name w:val="2AF3E67D9FBA481F93C42DABF49E88F4"/>
  </w:style>
  <w:style w:type="paragraph" w:customStyle="1" w:styleId="02AEA7C2818549A18F49DA50811C914A">
    <w:name w:val="02AEA7C2818549A18F49DA50811C914A"/>
  </w:style>
  <w:style w:type="paragraph" w:customStyle="1" w:styleId="682158A2AE0641DAB736D5ED2100022A">
    <w:name w:val="682158A2AE0641DAB736D5ED2100022A"/>
  </w:style>
  <w:style w:type="paragraph" w:customStyle="1" w:styleId="7D77F342A9FC4A3B92113A59373F316C">
    <w:name w:val="7D77F342A9FC4A3B92113A59373F316C"/>
  </w:style>
  <w:style w:type="paragraph" w:customStyle="1" w:styleId="81497A9598D04ECEA81542A6564292B3">
    <w:name w:val="81497A9598D04ECEA81542A6564292B3"/>
  </w:style>
  <w:style w:type="paragraph" w:customStyle="1" w:styleId="E703724D295E44A1AF03022CDC42F32F">
    <w:name w:val="E703724D295E44A1AF03022CDC42F32F"/>
  </w:style>
  <w:style w:type="paragraph" w:customStyle="1" w:styleId="7F1CB607594241559A29AF3EEF3AC89A">
    <w:name w:val="7F1CB607594241559A29AF3EEF3AC89A"/>
  </w:style>
  <w:style w:type="paragraph" w:customStyle="1" w:styleId="E96E56EA480C42BDB0FC53B7EA40E92E">
    <w:name w:val="E96E56EA480C42BDB0FC53B7EA40E92E"/>
  </w:style>
  <w:style w:type="paragraph" w:customStyle="1" w:styleId="33444D230FE54350B0B4ADAE7B9799C5">
    <w:name w:val="33444D230FE54350B0B4ADAE7B9799C5"/>
  </w:style>
  <w:style w:type="paragraph" w:customStyle="1" w:styleId="B9B6DED9BCA8475A94C859E95D8184E5">
    <w:name w:val="B9B6DED9BCA8475A94C859E95D8184E5"/>
  </w:style>
  <w:style w:type="paragraph" w:customStyle="1" w:styleId="ADAB6D2477A74C41AEB987E9E99F8B14">
    <w:name w:val="ADAB6D2477A74C41AEB987E9E99F8B14"/>
  </w:style>
  <w:style w:type="paragraph" w:customStyle="1" w:styleId="FFFA6DB7478C43328860BC3DADEDFA72">
    <w:name w:val="FFFA6DB7478C43328860BC3DADEDFA72"/>
  </w:style>
  <w:style w:type="paragraph" w:customStyle="1" w:styleId="F11D546C17844689B6372BF3CABEDDF7">
    <w:name w:val="F11D546C17844689B6372BF3CABEDDF7"/>
  </w:style>
  <w:style w:type="paragraph" w:customStyle="1" w:styleId="9D287154BE014B2BB8CC4EFA0BC96601">
    <w:name w:val="9D287154BE014B2BB8CC4EFA0BC96601"/>
  </w:style>
  <w:style w:type="paragraph" w:customStyle="1" w:styleId="86D0DA3AE2514FC0B03C640CAF5D04E6">
    <w:name w:val="86D0DA3AE2514FC0B03C640CAF5D04E6"/>
  </w:style>
  <w:style w:type="paragraph" w:customStyle="1" w:styleId="CD36A36D10DD4469B2CA7FB54F6D8130">
    <w:name w:val="CD36A36D10DD4469B2CA7FB54F6D8130"/>
  </w:style>
  <w:style w:type="paragraph" w:customStyle="1" w:styleId="819CBDC20CF24EEA9B8093F07C543214">
    <w:name w:val="819CBDC20CF24EEA9B8093F07C543214"/>
  </w:style>
  <w:style w:type="paragraph" w:customStyle="1" w:styleId="A5D97B42B32D47D285FCF22C5DC20E62">
    <w:name w:val="A5D97B42B32D47D285FCF22C5DC20E62"/>
  </w:style>
  <w:style w:type="paragraph" w:customStyle="1" w:styleId="E9F19F8D62734A7AA5D6B0E47A9D6F7E">
    <w:name w:val="E9F19F8D62734A7AA5D6B0E47A9D6F7E"/>
  </w:style>
  <w:style w:type="paragraph" w:customStyle="1" w:styleId="97C48D4157B549A387CD4E62A4BC8E9B">
    <w:name w:val="97C48D4157B549A387CD4E62A4BC8E9B"/>
  </w:style>
  <w:style w:type="paragraph" w:customStyle="1" w:styleId="D0E0F299F8674859836DB93CB27DDCE9">
    <w:name w:val="D0E0F299F8674859836DB93CB27DDCE9"/>
  </w:style>
  <w:style w:type="paragraph" w:customStyle="1" w:styleId="33405BB28EDF41AF90397A72C60C9E70">
    <w:name w:val="33405BB28EDF41AF90397A72C60C9E70"/>
  </w:style>
  <w:style w:type="paragraph" w:customStyle="1" w:styleId="366DC4AB4D63484E801A46B45ABF05B2">
    <w:name w:val="366DC4AB4D63484E801A46B45ABF05B2"/>
  </w:style>
  <w:style w:type="paragraph" w:customStyle="1" w:styleId="0BCD624199974D0FAE38DC7B731EF4AD">
    <w:name w:val="0BCD624199974D0FAE38DC7B731EF4AD"/>
  </w:style>
  <w:style w:type="paragraph" w:customStyle="1" w:styleId="3302BAB66F37400DA4880738EF5C58D0">
    <w:name w:val="3302BAB66F37400DA4880738EF5C58D0"/>
  </w:style>
  <w:style w:type="paragraph" w:customStyle="1" w:styleId="4C1E4D493A6B404A837164DD14553572">
    <w:name w:val="4C1E4D493A6B404A837164DD14553572"/>
  </w:style>
  <w:style w:type="paragraph" w:customStyle="1" w:styleId="BF18B0172B154E57B030C190ED4F80FF">
    <w:name w:val="BF18B0172B154E57B030C190ED4F80FF"/>
  </w:style>
  <w:style w:type="paragraph" w:customStyle="1" w:styleId="03DC19B3A7C949A5B9739BFF3A39CE29">
    <w:name w:val="03DC19B3A7C949A5B9739BFF3A39CE29"/>
  </w:style>
  <w:style w:type="paragraph" w:customStyle="1" w:styleId="BCB720935E2242189962BEDED82CA0AA">
    <w:name w:val="BCB720935E2242189962BEDED82CA0AA"/>
  </w:style>
  <w:style w:type="paragraph" w:customStyle="1" w:styleId="DD97EEB3F1064329B9FFCA3D43BFEAB7">
    <w:name w:val="DD97EEB3F1064329B9FFCA3D43BFEAB7"/>
  </w:style>
  <w:style w:type="paragraph" w:customStyle="1" w:styleId="31FE90DF05A14174B025E6EF893170F9">
    <w:name w:val="31FE90DF05A14174B025E6EF893170F9"/>
  </w:style>
  <w:style w:type="paragraph" w:customStyle="1" w:styleId="1DBDAA5A6ADB401097C58082EB547A7D">
    <w:name w:val="1DBDAA5A6ADB401097C58082EB547A7D"/>
  </w:style>
  <w:style w:type="paragraph" w:customStyle="1" w:styleId="BF1F20E5011D4F31A4443FC1E46E005B">
    <w:name w:val="BF1F20E5011D4F31A4443FC1E46E005B"/>
  </w:style>
  <w:style w:type="paragraph" w:customStyle="1" w:styleId="4E1F5F70C8DF476AAE298614631DF0F6">
    <w:name w:val="4E1F5F70C8DF476AAE298614631DF0F6"/>
  </w:style>
  <w:style w:type="paragraph" w:customStyle="1" w:styleId="2DE794E454B141A88D3393CEAE94A8B0">
    <w:name w:val="2DE794E454B141A88D3393CEAE94A8B0"/>
  </w:style>
  <w:style w:type="paragraph" w:customStyle="1" w:styleId="BD6977665D144A158D245A98F565BB90">
    <w:name w:val="BD6977665D144A158D245A98F565BB90"/>
  </w:style>
  <w:style w:type="paragraph" w:customStyle="1" w:styleId="C40C303A76454FFC8B428187B3CB3C05">
    <w:name w:val="C40C303A76454FFC8B428187B3CB3C05"/>
  </w:style>
  <w:style w:type="paragraph" w:customStyle="1" w:styleId="3D5ECF8AD470457E80E13A1090CD1D6D">
    <w:name w:val="3D5ECF8AD470457E80E13A1090CD1D6D"/>
  </w:style>
  <w:style w:type="paragraph" w:customStyle="1" w:styleId="BBF258DC6CC64AED839E6DDF7C7ADE27">
    <w:name w:val="BBF258DC6CC64AED839E6DDF7C7ADE27"/>
  </w:style>
  <w:style w:type="paragraph" w:customStyle="1" w:styleId="52F7B2BE58D04D539350BC5120B6BD81">
    <w:name w:val="52F7B2BE58D04D539350BC5120B6BD81"/>
  </w:style>
  <w:style w:type="paragraph" w:customStyle="1" w:styleId="5C00804AB92F427B9198D13432187322">
    <w:name w:val="5C00804AB92F427B9198D13432187322"/>
  </w:style>
  <w:style w:type="paragraph" w:customStyle="1" w:styleId="EA8FE923F11645849EAAF21427AB5F78">
    <w:name w:val="EA8FE923F11645849EAAF21427AB5F78"/>
  </w:style>
  <w:style w:type="paragraph" w:customStyle="1" w:styleId="B5C12C1663DF49E99C8535A876898E19">
    <w:name w:val="B5C12C1663DF49E99C8535A876898E19"/>
  </w:style>
  <w:style w:type="paragraph" w:customStyle="1" w:styleId="910610D5E16D4E10A94BACB98C51A771">
    <w:name w:val="910610D5E16D4E10A94BACB98C51A771"/>
  </w:style>
  <w:style w:type="paragraph" w:customStyle="1" w:styleId="CF94A40BE34747D88EADBC3C6ACE57D7">
    <w:name w:val="CF94A40BE34747D88EADBC3C6ACE57D7"/>
  </w:style>
  <w:style w:type="paragraph" w:customStyle="1" w:styleId="E7B6D571D73F4F3CA709881D77B4A5D4">
    <w:name w:val="E7B6D571D73F4F3CA709881D77B4A5D4"/>
  </w:style>
  <w:style w:type="paragraph" w:customStyle="1" w:styleId="9A2C61A012F04A6EAAC164AAF7689F40">
    <w:name w:val="9A2C61A012F04A6EAAC164AAF7689F40"/>
  </w:style>
  <w:style w:type="paragraph" w:customStyle="1" w:styleId="F8BC0CBF7FE6409199222EB988E51CCF">
    <w:name w:val="F8BC0CBF7FE6409199222EB988E51CCF"/>
  </w:style>
  <w:style w:type="paragraph" w:customStyle="1" w:styleId="16C8DBDBF4034C6282F3B0D96A4C9F1A">
    <w:name w:val="16C8DBDBF4034C6282F3B0D96A4C9F1A"/>
  </w:style>
  <w:style w:type="paragraph" w:customStyle="1" w:styleId="DD921C2038854A1E84E5C6CEDD4C0512">
    <w:name w:val="DD921C2038854A1E84E5C6CEDD4C0512"/>
  </w:style>
  <w:style w:type="paragraph" w:customStyle="1" w:styleId="18BFED5C35544374B7D4583BB4647593">
    <w:name w:val="18BFED5C35544374B7D4583BB4647593"/>
  </w:style>
  <w:style w:type="paragraph" w:customStyle="1" w:styleId="BF40FFA5BC014A478B27D8E046C27A73">
    <w:name w:val="BF40FFA5BC014A478B27D8E046C27A73"/>
  </w:style>
  <w:style w:type="paragraph" w:customStyle="1" w:styleId="4068525A321A4A41A26F25AF69CB6591">
    <w:name w:val="4068525A321A4A41A26F25AF69CB6591"/>
  </w:style>
  <w:style w:type="paragraph" w:customStyle="1" w:styleId="EDF9A70B76BF4EDCAC679AF8822346A3">
    <w:name w:val="EDF9A70B76BF4EDCAC679AF8822346A3"/>
  </w:style>
  <w:style w:type="paragraph" w:customStyle="1" w:styleId="6CF421D2924446D894F6131FB545BD7E">
    <w:name w:val="6CF421D2924446D894F6131FB545BD7E"/>
  </w:style>
  <w:style w:type="paragraph" w:customStyle="1" w:styleId="2B1E6AD3B642454A8F57DE0E654B73CC">
    <w:name w:val="2B1E6AD3B642454A8F57DE0E654B73CC"/>
  </w:style>
  <w:style w:type="paragraph" w:customStyle="1" w:styleId="92435D48156E4DFCB373D4490085755D">
    <w:name w:val="92435D48156E4DFCB373D4490085755D"/>
  </w:style>
  <w:style w:type="paragraph" w:customStyle="1" w:styleId="24899813BC0B439C95E94BD922F33D1F">
    <w:name w:val="24899813BC0B439C95E94BD922F33D1F"/>
  </w:style>
  <w:style w:type="paragraph" w:customStyle="1" w:styleId="269DEB5D757640DCBAC21E3547D4DE50">
    <w:name w:val="269DEB5D757640DCBAC21E3547D4DE50"/>
  </w:style>
  <w:style w:type="paragraph" w:customStyle="1" w:styleId="4C620ED43CFB4D649345A35A45FF1442">
    <w:name w:val="4C620ED43CFB4D649345A35A45FF1442"/>
  </w:style>
  <w:style w:type="paragraph" w:customStyle="1" w:styleId="477C2055CC914DFB9D3A05BFC8F1AE4C">
    <w:name w:val="477C2055CC914DFB9D3A05BFC8F1AE4C"/>
  </w:style>
  <w:style w:type="paragraph" w:customStyle="1" w:styleId="5E307248668D448590960F586069EAE6">
    <w:name w:val="5E307248668D448590960F586069EAE6"/>
  </w:style>
  <w:style w:type="paragraph" w:customStyle="1" w:styleId="7ABE7266A098436082171AD9CA2BB9DF">
    <w:name w:val="7ABE7266A098436082171AD9CA2BB9DF"/>
  </w:style>
  <w:style w:type="paragraph" w:customStyle="1" w:styleId="A61826E385B64DFF87FCF42F900B2A29">
    <w:name w:val="A61826E385B64DFF87FCF42F900B2A29"/>
  </w:style>
  <w:style w:type="paragraph" w:customStyle="1" w:styleId="3D83A3C2A21448E4BB489E82CE0E8265">
    <w:name w:val="3D83A3C2A21448E4BB489E82CE0E8265"/>
  </w:style>
  <w:style w:type="paragraph" w:customStyle="1" w:styleId="EA5CAF3E006E4EBC86C4AAEAEC8A5575">
    <w:name w:val="EA5CAF3E006E4EBC86C4AAEAEC8A5575"/>
  </w:style>
  <w:style w:type="paragraph" w:customStyle="1" w:styleId="192A1AE70E554DE59665794EDD3E3601">
    <w:name w:val="192A1AE70E554DE59665794EDD3E3601"/>
  </w:style>
  <w:style w:type="paragraph" w:customStyle="1" w:styleId="DB6EBAE39E4C4D3E891F8495E6C97179">
    <w:name w:val="DB6EBAE39E4C4D3E891F8495E6C97179"/>
  </w:style>
  <w:style w:type="paragraph" w:customStyle="1" w:styleId="48106BC1E4024C99A631BE0206F64E9D">
    <w:name w:val="48106BC1E4024C99A631BE0206F64E9D"/>
  </w:style>
  <w:style w:type="paragraph" w:customStyle="1" w:styleId="4391067BDB93471896DEC4980AC15CEC">
    <w:name w:val="4391067BDB93471896DEC4980AC15CEC"/>
  </w:style>
  <w:style w:type="paragraph" w:customStyle="1" w:styleId="33BB2A0343344CA396E80A85A77E1EB0">
    <w:name w:val="33BB2A0343344CA396E80A85A77E1EB0"/>
  </w:style>
  <w:style w:type="paragraph" w:customStyle="1" w:styleId="050543042DD64FAA8D2A10C73465E0D8">
    <w:name w:val="050543042DD64FAA8D2A10C73465E0D8"/>
  </w:style>
  <w:style w:type="paragraph" w:customStyle="1" w:styleId="624CFBABE8654B458B73440EE5EE38FA">
    <w:name w:val="624CFBABE8654B458B73440EE5EE38FA"/>
  </w:style>
  <w:style w:type="paragraph" w:customStyle="1" w:styleId="82ABC045EDB94CE4B3908704A104AFE2">
    <w:name w:val="82ABC045EDB94CE4B3908704A104AFE2"/>
  </w:style>
  <w:style w:type="paragraph" w:customStyle="1" w:styleId="3F748AFA8D484414ABAE926CE960CFAC">
    <w:name w:val="3F748AFA8D484414ABAE926CE960CFAC"/>
  </w:style>
  <w:style w:type="paragraph" w:customStyle="1" w:styleId="196F92933659404F9FF89777061FA382">
    <w:name w:val="196F92933659404F9FF89777061FA382"/>
  </w:style>
  <w:style w:type="paragraph" w:customStyle="1" w:styleId="2B9D81CAAE3041AB85364CD2B1F25FC5">
    <w:name w:val="2B9D81CAAE3041AB85364CD2B1F25FC5"/>
  </w:style>
  <w:style w:type="paragraph" w:customStyle="1" w:styleId="0A419061A13445D5B26A384DE8E1DCF0">
    <w:name w:val="0A419061A13445D5B26A384DE8E1DCF0"/>
  </w:style>
  <w:style w:type="paragraph" w:customStyle="1" w:styleId="EC8B03E95F434C6F90F0795B02E58415">
    <w:name w:val="EC8B03E95F434C6F90F0795B02E58415"/>
  </w:style>
  <w:style w:type="paragraph" w:customStyle="1" w:styleId="C0FF9113BE1C4F4B97D4636B920C471F">
    <w:name w:val="C0FF9113BE1C4F4B97D4636B920C471F"/>
  </w:style>
  <w:style w:type="paragraph" w:customStyle="1" w:styleId="B999462619744DEEB98E3B654CD32A67">
    <w:name w:val="B999462619744DEEB98E3B654CD32A67"/>
  </w:style>
  <w:style w:type="paragraph" w:customStyle="1" w:styleId="0F1D207F927B4153A87D7CAAABDD0992">
    <w:name w:val="0F1D207F927B4153A87D7CAAABDD0992"/>
  </w:style>
  <w:style w:type="paragraph" w:customStyle="1" w:styleId="DB30C061FE6249C7944E038A0EC58EA6">
    <w:name w:val="DB30C061FE6249C7944E038A0EC58EA6"/>
  </w:style>
  <w:style w:type="paragraph" w:customStyle="1" w:styleId="2A0D19B197A048E7B1BEF832FF96F402">
    <w:name w:val="2A0D19B197A048E7B1BEF832FF96F402"/>
  </w:style>
  <w:style w:type="paragraph" w:customStyle="1" w:styleId="CED923F4E9DA48B5B7055F6968A6CDDF">
    <w:name w:val="CED923F4E9DA48B5B7055F6968A6CDDF"/>
  </w:style>
  <w:style w:type="paragraph" w:customStyle="1" w:styleId="CA66F78817ED4DAEBDED6C9B5C7B4925">
    <w:name w:val="CA66F78817ED4DAEBDED6C9B5C7B4925"/>
  </w:style>
  <w:style w:type="paragraph" w:customStyle="1" w:styleId="B1B4CD2705C24A33B3CD153C47D11397">
    <w:name w:val="B1B4CD2705C24A33B3CD153C47D11397"/>
  </w:style>
  <w:style w:type="paragraph" w:customStyle="1" w:styleId="5EE9239DC4934822A035FD114AF5CC0E">
    <w:name w:val="5EE9239DC4934822A035FD114AF5CC0E"/>
  </w:style>
  <w:style w:type="paragraph" w:customStyle="1" w:styleId="8534C7DBF5CF456EA0F17C71D2442A86">
    <w:name w:val="8534C7DBF5CF456EA0F17C71D2442A86"/>
  </w:style>
  <w:style w:type="paragraph" w:customStyle="1" w:styleId="219833D9336044AAB35911FC39975CC0">
    <w:name w:val="219833D9336044AAB35911FC39975CC0"/>
  </w:style>
  <w:style w:type="paragraph" w:customStyle="1" w:styleId="3DF59C0AD77B48BFB94033CE63026B6D">
    <w:name w:val="3DF59C0AD77B48BFB94033CE63026B6D"/>
  </w:style>
  <w:style w:type="paragraph" w:customStyle="1" w:styleId="63214472758B46CD96B607A1F5295FE5">
    <w:name w:val="63214472758B46CD96B607A1F5295FE5"/>
  </w:style>
  <w:style w:type="paragraph" w:customStyle="1" w:styleId="82A6219833134FECB281C577EC0AA7F8">
    <w:name w:val="82A6219833134FECB281C577EC0AA7F8"/>
  </w:style>
  <w:style w:type="paragraph" w:customStyle="1" w:styleId="0486FECCE5824DD493EB25173B4CAFDE">
    <w:name w:val="0486FECCE5824DD493EB25173B4CAFDE"/>
  </w:style>
  <w:style w:type="paragraph" w:customStyle="1" w:styleId="953A28F6806C43F2B918A8089772EFFE">
    <w:name w:val="953A28F6806C43F2B918A8089772EFFE"/>
  </w:style>
  <w:style w:type="paragraph" w:customStyle="1" w:styleId="B2B7EE5C9DAA464E8E7EE48D8C892DEA">
    <w:name w:val="B2B7EE5C9DAA464E8E7EE48D8C892DEA"/>
  </w:style>
  <w:style w:type="paragraph" w:customStyle="1" w:styleId="23F1A3F15A7447B781B5E7F5654822B5">
    <w:name w:val="23F1A3F15A7447B781B5E7F5654822B5"/>
  </w:style>
  <w:style w:type="paragraph" w:customStyle="1" w:styleId="DDF8473F10174784AB22F415C4F3D8A9">
    <w:name w:val="DDF8473F10174784AB22F415C4F3D8A9"/>
  </w:style>
  <w:style w:type="paragraph" w:customStyle="1" w:styleId="C80841EDA18C4B47BB0BE57C78E3ED7E">
    <w:name w:val="C80841EDA18C4B47BB0BE57C78E3ED7E"/>
  </w:style>
  <w:style w:type="paragraph" w:customStyle="1" w:styleId="BAA1540E79CD4DE28726D6CB3F7DB7D1">
    <w:name w:val="BAA1540E79CD4DE28726D6CB3F7DB7D1"/>
  </w:style>
  <w:style w:type="paragraph" w:customStyle="1" w:styleId="64055BA44BD645B783BAB424BA3DBFA9">
    <w:name w:val="64055BA44BD645B783BAB424BA3DBFA9"/>
  </w:style>
  <w:style w:type="paragraph" w:customStyle="1" w:styleId="6AFFDF44B1CA44A3A397C441FA47E7D7">
    <w:name w:val="6AFFDF44B1CA44A3A397C441FA47E7D7"/>
  </w:style>
  <w:style w:type="paragraph" w:customStyle="1" w:styleId="F8DCBEEA97674EC9B391AAD35E2E4BFE">
    <w:name w:val="F8DCBEEA97674EC9B391AAD35E2E4BFE"/>
  </w:style>
  <w:style w:type="paragraph" w:customStyle="1" w:styleId="EC7C717968744C268AA7ABCB8FCACFE3">
    <w:name w:val="EC7C717968744C268AA7ABCB8FCACFE3"/>
  </w:style>
  <w:style w:type="paragraph" w:customStyle="1" w:styleId="F1295E2C489548DC98C98CF7391B102F">
    <w:name w:val="F1295E2C489548DC98C98CF7391B102F"/>
  </w:style>
  <w:style w:type="paragraph" w:customStyle="1" w:styleId="7CE157585AB542188916A127B9AACEEE">
    <w:name w:val="7CE157585AB542188916A127B9AACEEE"/>
  </w:style>
  <w:style w:type="paragraph" w:customStyle="1" w:styleId="9355F0CD5F224067AE86827FD9381BA3">
    <w:name w:val="9355F0CD5F224067AE86827FD9381BA3"/>
  </w:style>
  <w:style w:type="paragraph" w:customStyle="1" w:styleId="95D785A1F39545C58D73E77A032221DE">
    <w:name w:val="95D785A1F39545C58D73E77A032221DE"/>
  </w:style>
  <w:style w:type="paragraph" w:customStyle="1" w:styleId="15A942BF06414E108B1005EE0C0306D6">
    <w:name w:val="15A942BF06414E108B1005EE0C0306D6"/>
  </w:style>
  <w:style w:type="paragraph" w:customStyle="1" w:styleId="13AACEE204674A24BFA7A3A846C4A73C">
    <w:name w:val="13AACEE204674A24BFA7A3A846C4A73C"/>
  </w:style>
  <w:style w:type="paragraph" w:customStyle="1" w:styleId="FD236F94E8E94621BBF9B5FBC0565CEA">
    <w:name w:val="FD236F94E8E94621BBF9B5FBC0565CEA"/>
  </w:style>
  <w:style w:type="paragraph" w:customStyle="1" w:styleId="0E483DFF985740FFA8DA59AD63BF4F4B">
    <w:name w:val="0E483DFF985740FFA8DA59AD63BF4F4B"/>
  </w:style>
  <w:style w:type="paragraph" w:customStyle="1" w:styleId="4BA4CC0B8475456CA536D47CAA895AE5">
    <w:name w:val="4BA4CC0B8475456CA536D47CAA895AE5"/>
  </w:style>
  <w:style w:type="paragraph" w:customStyle="1" w:styleId="01E1EF342CB5462295EB794F69221B24">
    <w:name w:val="01E1EF342CB5462295EB794F69221B24"/>
  </w:style>
  <w:style w:type="paragraph" w:customStyle="1" w:styleId="A28CE9306EBD4F46BDF91395F997728C">
    <w:name w:val="A28CE9306EBD4F46BDF91395F997728C"/>
  </w:style>
  <w:style w:type="paragraph" w:customStyle="1" w:styleId="489F617946574538B1D09E08278D9835">
    <w:name w:val="489F617946574538B1D09E08278D9835"/>
  </w:style>
  <w:style w:type="paragraph" w:customStyle="1" w:styleId="CD8FD84E0F434EAB82A393B8B4A909EE">
    <w:name w:val="CD8FD84E0F434EAB82A393B8B4A909EE"/>
  </w:style>
  <w:style w:type="paragraph" w:customStyle="1" w:styleId="370F44740711474BBD32F3401556CAEF">
    <w:name w:val="370F44740711474BBD32F3401556CAEF"/>
  </w:style>
  <w:style w:type="paragraph" w:customStyle="1" w:styleId="6E03FF8F9ED1491DBF038746280D640D">
    <w:name w:val="6E03FF8F9ED1491DBF038746280D64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Healthcare">
  <a:themeElements>
    <a:clrScheme name="Healthcare">
      <a:dk1>
        <a:srgbClr val="000000"/>
      </a:dk1>
      <a:lt1>
        <a:srgbClr val="FFFFFF"/>
      </a:lt1>
      <a:dk2>
        <a:srgbClr val="5E5E5E"/>
      </a:dk2>
      <a:lt2>
        <a:srgbClr val="D6D5D5"/>
      </a:lt2>
      <a:accent1>
        <a:srgbClr val="264D2B"/>
      </a:accent1>
      <a:accent2>
        <a:srgbClr val="60B966"/>
      </a:accent2>
      <a:accent3>
        <a:srgbClr val="A91E30"/>
      </a:accent3>
      <a:accent4>
        <a:srgbClr val="EE4141"/>
      </a:accent4>
      <a:accent5>
        <a:srgbClr val="084D9E"/>
      </a:accent5>
      <a:accent6>
        <a:srgbClr val="2278CF"/>
      </a:accent6>
      <a:hlink>
        <a:srgbClr val="0000FF"/>
      </a:hlink>
      <a:folHlink>
        <a:srgbClr val="FF00FF"/>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Healthcare" id="{8E585ACA-EF7B-4740-90C4-1122ECCB3F42}" vid="{04500B0B-062B-BC4C-91BD-C3C32043576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291512c1ee715ab617f4c07df79fc1">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8256c27c40ca5c40ce1cf6c44f0205df"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4EA7A-8E11-4C0B-86E7-42F1757C03A1}">
  <ds:schemaRefs>
    <ds:schemaRef ds:uri="http://schemas.microsoft.com/sharepoint/v3/contenttype/forms"/>
  </ds:schemaRefs>
</ds:datastoreItem>
</file>

<file path=customXml/itemProps2.xml><?xml version="1.0" encoding="utf-8"?>
<ds:datastoreItem xmlns:ds="http://schemas.openxmlformats.org/officeDocument/2006/customXml" ds:itemID="{5B460F1D-E0E7-4F03-AA2B-AC55CAD5DF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D9FB68-32C9-4488-BDB0-00273754F156}">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20B55D61-0EF7-43D2-A9BF-096E0B71D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tf12156119</Template>
  <TotalTime>0</TotalTime>
  <Pages>6</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2020-06-12T09:31:00Z</dcterms:created>
  <dcterms:modified xsi:type="dcterms:W3CDTF">2020-06-12T17:34:00Z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